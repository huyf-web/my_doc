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EFBA" w14:textId="77777777" w:rsidR="00D126F0" w:rsidRDefault="00D126F0" w:rsidP="009963DA"/>
    <w:p w14:paraId="6E878391" w14:textId="77777777" w:rsidR="00D126F0" w:rsidRDefault="00D126F0" w:rsidP="009963DA">
      <w:pPr>
        <w:rPr>
          <w:noProof/>
        </w:rPr>
      </w:pPr>
    </w:p>
    <w:p w14:paraId="5FCF3913" w14:textId="77777777" w:rsidR="00D126F0" w:rsidRDefault="00D126F0" w:rsidP="009963DA">
      <w:pPr>
        <w:rPr>
          <w:noProof/>
        </w:rPr>
      </w:pPr>
    </w:p>
    <w:p w14:paraId="2BCD8138" w14:textId="77777777" w:rsidR="00D126F0" w:rsidRDefault="00D126F0" w:rsidP="009963DA">
      <w:pPr>
        <w:rPr>
          <w:noProof/>
        </w:rPr>
      </w:pPr>
    </w:p>
    <w:p w14:paraId="05E309BA" w14:textId="77777777" w:rsidR="00D30EEC" w:rsidRDefault="00D30EEC" w:rsidP="009963DA"/>
    <w:p w14:paraId="71F8E9E0" w14:textId="77777777" w:rsidR="00D126F0" w:rsidRDefault="00D126F0" w:rsidP="009963DA"/>
    <w:p w14:paraId="75313740" w14:textId="77777777" w:rsidR="00D126F0" w:rsidRDefault="00D126F0" w:rsidP="009963DA"/>
    <w:p w14:paraId="7C217C45" w14:textId="77777777" w:rsidR="00D126F0" w:rsidRDefault="00D126F0" w:rsidP="009963DA"/>
    <w:p w14:paraId="2BA9642B" w14:textId="77777777" w:rsidR="00D126F0" w:rsidRDefault="00D126F0" w:rsidP="009963DA"/>
    <w:p w14:paraId="1C749E44" w14:textId="77777777" w:rsidR="00EB7BBF" w:rsidRPr="007F4309" w:rsidRDefault="00EB7BBF" w:rsidP="007F4309">
      <w:pPr>
        <w:pStyle w:val="af"/>
        <w:ind w:firstLineChars="0" w:firstLine="0"/>
        <w:rPr>
          <w:rFonts w:ascii="微软雅黑" w:eastAsia="微软雅黑" w:hAnsi="微软雅黑" w:hint="eastAsia"/>
          <w:sz w:val="52"/>
          <w:szCs w:val="52"/>
        </w:rPr>
      </w:pPr>
      <w:r w:rsidRPr="007F4309">
        <w:rPr>
          <w:rFonts w:ascii="微软雅黑" w:eastAsia="微软雅黑" w:hAnsi="微软雅黑"/>
          <w:sz w:val="52"/>
          <w:szCs w:val="52"/>
        </w:rPr>
        <w:t>G</w:t>
      </w:r>
      <w:r w:rsidRPr="007F4309">
        <w:rPr>
          <w:rFonts w:ascii="微软雅黑" w:eastAsia="微软雅黑" w:hAnsi="微软雅黑" w:hint="eastAsia"/>
          <w:sz w:val="52"/>
          <w:szCs w:val="52"/>
        </w:rPr>
        <w:t>it使用教程</w:t>
      </w:r>
    </w:p>
    <w:p w14:paraId="40E8459C" w14:textId="77777777" w:rsidR="00D126F0" w:rsidRDefault="00D126F0" w:rsidP="009963DA">
      <w:pPr>
        <w:pStyle w:val="a3"/>
        <w:ind w:firstLine="602"/>
      </w:pPr>
    </w:p>
    <w:p w14:paraId="29C34046" w14:textId="77777777" w:rsidR="00D126F0" w:rsidRDefault="00D126F0" w:rsidP="009963DA">
      <w:pPr>
        <w:pStyle w:val="a3"/>
        <w:ind w:firstLine="602"/>
      </w:pPr>
    </w:p>
    <w:p w14:paraId="428585A9" w14:textId="77777777" w:rsidR="00D126F0" w:rsidRDefault="00D126F0" w:rsidP="009963DA">
      <w:pPr>
        <w:pStyle w:val="a3"/>
        <w:ind w:firstLine="602"/>
      </w:pPr>
    </w:p>
    <w:p w14:paraId="17658222" w14:textId="77777777" w:rsidR="00D126F0" w:rsidRDefault="00D126F0" w:rsidP="009963DA"/>
    <w:p w14:paraId="2C3E0EBF" w14:textId="77777777" w:rsidR="00D126F0" w:rsidRDefault="00D126F0" w:rsidP="009963DA"/>
    <w:p w14:paraId="63C8784C" w14:textId="77777777" w:rsidR="00D126F0" w:rsidRDefault="00D126F0" w:rsidP="009963DA"/>
    <w:p w14:paraId="1CBBDD51" w14:textId="77777777" w:rsidR="00D126F0" w:rsidRDefault="00D126F0" w:rsidP="009963DA"/>
    <w:p w14:paraId="6E2640DE" w14:textId="77777777" w:rsidR="00D126F0" w:rsidRDefault="00D126F0" w:rsidP="009963DA"/>
    <w:p w14:paraId="4C9379B0" w14:textId="77777777" w:rsidR="00D126F0" w:rsidRDefault="00D126F0" w:rsidP="009963DA"/>
    <w:p w14:paraId="50B02449" w14:textId="77777777" w:rsidR="00D126F0" w:rsidRDefault="00D126F0" w:rsidP="009963DA"/>
    <w:p w14:paraId="106CEC13" w14:textId="77777777" w:rsidR="00D126F0" w:rsidRDefault="00D126F0" w:rsidP="009963DA"/>
    <w:p w14:paraId="3DA9496D" w14:textId="77777777" w:rsidR="00D126F0" w:rsidRDefault="00D126F0" w:rsidP="009963DA"/>
    <w:p w14:paraId="2272C11A" w14:textId="77777777" w:rsidR="00D126F0" w:rsidRDefault="00D126F0" w:rsidP="009963DA">
      <w:pPr>
        <w:sectPr w:rsidR="00D126F0" w:rsidSect="008D0E2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797" w:bottom="1440" w:left="1797" w:header="851" w:footer="992" w:gutter="0"/>
          <w:pgNumType w:start="0"/>
          <w:cols w:space="425"/>
          <w:titlePg/>
          <w:docGrid w:type="lines" w:linePitch="312"/>
        </w:sectPr>
      </w:pPr>
    </w:p>
    <w:p w14:paraId="2766C881" w14:textId="77777777" w:rsidR="0074104B" w:rsidRDefault="0074104B" w:rsidP="009963DA">
      <w:pPr>
        <w:pStyle w:val="-"/>
        <w:spacing w:before="312" w:after="312"/>
        <w:rPr>
          <w:rFonts w:hint="eastAsia"/>
        </w:rPr>
      </w:pPr>
      <w:bookmarkStart w:id="0" w:name="_Toc214338179"/>
      <w:bookmarkStart w:id="1" w:name="_Toc238375497"/>
      <w:r>
        <w:rPr>
          <w:rFonts w:hint="eastAsia"/>
        </w:rPr>
        <w:lastRenderedPageBreak/>
        <w:t>文件版本说明</w:t>
      </w:r>
      <w:bookmarkEnd w:id="0"/>
      <w:bookmarkEnd w:id="1"/>
    </w:p>
    <w:p w14:paraId="2D26D056" w14:textId="77777777" w:rsidR="00CE545C" w:rsidRPr="00CE545C" w:rsidRDefault="00CE545C" w:rsidP="00F75B0A">
      <w:pPr>
        <w:pStyle w:val="2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1 </w:t>
      </w:r>
      <w:r>
        <w:rPr>
          <w:rFonts w:hint="eastAsia"/>
        </w:rPr>
        <w:t>版本说明</w:t>
      </w:r>
    </w:p>
    <w:tbl>
      <w:tblPr>
        <w:tblStyle w:val="a8"/>
        <w:tblW w:w="8522" w:type="dxa"/>
        <w:jc w:val="center"/>
        <w:tblLayout w:type="fixed"/>
        <w:tblLook w:val="01E0" w:firstRow="1" w:lastRow="1" w:firstColumn="1" w:lastColumn="1" w:noHBand="0" w:noVBand="0"/>
      </w:tblPr>
      <w:tblGrid>
        <w:gridCol w:w="727"/>
        <w:gridCol w:w="2670"/>
        <w:gridCol w:w="3244"/>
        <w:gridCol w:w="1881"/>
      </w:tblGrid>
      <w:tr w:rsidR="0074104B" w:rsidRPr="005D7B6F" w14:paraId="4860B299" w14:textId="77777777" w:rsidTr="00620824">
        <w:trPr>
          <w:jc w:val="center"/>
        </w:trPr>
        <w:tc>
          <w:tcPr>
            <w:tcW w:w="727" w:type="dxa"/>
            <w:shd w:val="clear" w:color="auto" w:fill="D9D9D9"/>
            <w:vAlign w:val="center"/>
          </w:tcPr>
          <w:p w14:paraId="4513340E" w14:textId="77777777" w:rsidR="0074104B" w:rsidRPr="005D7B6F" w:rsidRDefault="0074104B" w:rsidP="00F75B0A">
            <w:pPr>
              <w:pStyle w:val="20"/>
              <w:ind w:firstLineChars="0" w:firstLine="0"/>
            </w:pPr>
            <w:r w:rsidRPr="005D7B6F">
              <w:rPr>
                <w:rFonts w:hint="eastAsia"/>
              </w:rPr>
              <w:t>版本</w:t>
            </w:r>
          </w:p>
        </w:tc>
        <w:tc>
          <w:tcPr>
            <w:tcW w:w="2670" w:type="dxa"/>
            <w:shd w:val="clear" w:color="auto" w:fill="D9D9D9"/>
            <w:vAlign w:val="center"/>
          </w:tcPr>
          <w:p w14:paraId="0CC0DB80" w14:textId="77777777" w:rsidR="0074104B" w:rsidRPr="005D7B6F" w:rsidRDefault="0074104B" w:rsidP="00F75B0A">
            <w:pPr>
              <w:pStyle w:val="20"/>
              <w:ind w:firstLineChars="0" w:firstLine="0"/>
            </w:pPr>
            <w:r w:rsidRPr="005D7B6F">
              <w:rPr>
                <w:rFonts w:hint="eastAsia"/>
              </w:rPr>
              <w:t>发布时间</w:t>
            </w:r>
          </w:p>
        </w:tc>
        <w:tc>
          <w:tcPr>
            <w:tcW w:w="3244" w:type="dxa"/>
            <w:shd w:val="clear" w:color="auto" w:fill="D9D9D9"/>
            <w:vAlign w:val="center"/>
          </w:tcPr>
          <w:p w14:paraId="5DB16BE1" w14:textId="77777777" w:rsidR="0074104B" w:rsidRPr="005D7B6F" w:rsidRDefault="0074104B" w:rsidP="00F75B0A">
            <w:pPr>
              <w:pStyle w:val="20"/>
              <w:ind w:firstLineChars="0" w:firstLine="0"/>
            </w:pPr>
            <w:r>
              <w:rPr>
                <w:rFonts w:hint="eastAsia"/>
              </w:rPr>
              <w:t>修订章节</w:t>
            </w:r>
          </w:p>
        </w:tc>
        <w:tc>
          <w:tcPr>
            <w:tcW w:w="1881" w:type="dxa"/>
            <w:shd w:val="clear" w:color="auto" w:fill="D9D9D9"/>
            <w:vAlign w:val="center"/>
          </w:tcPr>
          <w:p w14:paraId="7A848148" w14:textId="77777777" w:rsidR="0074104B" w:rsidRPr="005D7B6F" w:rsidRDefault="0074104B" w:rsidP="00F75B0A">
            <w:pPr>
              <w:pStyle w:val="20"/>
              <w:ind w:firstLineChars="0" w:firstLine="0"/>
            </w:pPr>
            <w:r>
              <w:rPr>
                <w:rFonts w:hint="eastAsia"/>
              </w:rPr>
              <w:t>作者</w:t>
            </w:r>
          </w:p>
        </w:tc>
      </w:tr>
      <w:tr w:rsidR="0074104B" w:rsidRPr="005D7B6F" w14:paraId="68D28082" w14:textId="77777777" w:rsidTr="00620824">
        <w:trPr>
          <w:jc w:val="center"/>
        </w:trPr>
        <w:tc>
          <w:tcPr>
            <w:tcW w:w="727" w:type="dxa"/>
            <w:vAlign w:val="center"/>
          </w:tcPr>
          <w:p w14:paraId="40B072C5" w14:textId="77777777" w:rsidR="0074104B" w:rsidRPr="005D7B6F" w:rsidRDefault="00620824" w:rsidP="00F75B0A">
            <w:pPr>
              <w:pStyle w:val="20"/>
              <w:ind w:firstLineChars="0" w:firstLine="0"/>
            </w:pPr>
            <w:r>
              <w:rPr>
                <w:rFonts w:hint="eastAsia"/>
              </w:rPr>
              <w:t>1.0</w:t>
            </w:r>
          </w:p>
        </w:tc>
        <w:tc>
          <w:tcPr>
            <w:tcW w:w="2670" w:type="dxa"/>
            <w:vAlign w:val="center"/>
          </w:tcPr>
          <w:p w14:paraId="4C2FCB94" w14:textId="77777777" w:rsidR="0074104B" w:rsidRPr="005D7B6F" w:rsidRDefault="00620824" w:rsidP="00F75B0A">
            <w:pPr>
              <w:pStyle w:val="20"/>
              <w:ind w:firstLineChars="0" w:firstLine="0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>08:34:04</w:t>
            </w:r>
          </w:p>
        </w:tc>
        <w:tc>
          <w:tcPr>
            <w:tcW w:w="3244" w:type="dxa"/>
          </w:tcPr>
          <w:p w14:paraId="60A1C8B3" w14:textId="77777777" w:rsidR="0074104B" w:rsidRPr="005D7B6F" w:rsidRDefault="00620824" w:rsidP="00F75B0A">
            <w:pPr>
              <w:pStyle w:val="20"/>
              <w:ind w:firstLineChars="0" w:firstLine="0"/>
            </w:pPr>
            <w:r>
              <w:rPr>
                <w:rFonts w:hint="eastAsia"/>
              </w:rPr>
              <w:t>初始版本</w:t>
            </w:r>
          </w:p>
        </w:tc>
        <w:tc>
          <w:tcPr>
            <w:tcW w:w="1881" w:type="dxa"/>
          </w:tcPr>
          <w:p w14:paraId="399D765C" w14:textId="77777777" w:rsidR="0074104B" w:rsidRPr="005D7B6F" w:rsidRDefault="00620824" w:rsidP="00F75B0A">
            <w:pPr>
              <w:pStyle w:val="20"/>
              <w:ind w:firstLineChars="0" w:firstLine="0"/>
            </w:pPr>
            <w:r>
              <w:rPr>
                <w:rFonts w:hint="eastAsia"/>
              </w:rPr>
              <w:t>Huyf</w:t>
            </w:r>
          </w:p>
        </w:tc>
      </w:tr>
      <w:tr w:rsidR="0074104B" w:rsidRPr="005D7B6F" w14:paraId="77FF80BA" w14:textId="77777777" w:rsidTr="00620824">
        <w:trPr>
          <w:jc w:val="center"/>
        </w:trPr>
        <w:tc>
          <w:tcPr>
            <w:tcW w:w="727" w:type="dxa"/>
            <w:vAlign w:val="center"/>
          </w:tcPr>
          <w:p w14:paraId="6E98FA4D" w14:textId="101CE771" w:rsidR="0074104B" w:rsidRPr="005D7B6F" w:rsidRDefault="001A2E15" w:rsidP="00F75B0A">
            <w:pPr>
              <w:pStyle w:val="2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1.1</w:t>
            </w:r>
          </w:p>
        </w:tc>
        <w:tc>
          <w:tcPr>
            <w:tcW w:w="2670" w:type="dxa"/>
            <w:vAlign w:val="center"/>
          </w:tcPr>
          <w:p w14:paraId="7DC75E92" w14:textId="3FE798EA" w:rsidR="0074104B" w:rsidRPr="005D7B6F" w:rsidRDefault="001A2E15" w:rsidP="00F75B0A">
            <w:pPr>
              <w:pStyle w:val="20"/>
              <w:ind w:firstLineChars="0" w:firstLine="0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>12:32:01</w:t>
            </w:r>
          </w:p>
        </w:tc>
        <w:tc>
          <w:tcPr>
            <w:tcW w:w="3244" w:type="dxa"/>
          </w:tcPr>
          <w:p w14:paraId="6483F7F4" w14:textId="7E23FF8C" w:rsidR="0074104B" w:rsidRPr="005D7B6F" w:rsidRDefault="001A2E15" w:rsidP="00F75B0A">
            <w:pPr>
              <w:pStyle w:val="2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发现公司服务器</w:t>
            </w:r>
            <w:r>
              <w:rPr>
                <w:rFonts w:hint="eastAsia"/>
              </w:rPr>
              <w:t>git</w:t>
            </w:r>
            <w:r>
              <w:rPr>
                <w:rFonts w:hint="eastAsia"/>
              </w:rPr>
              <w:t>版本为</w:t>
            </w:r>
            <w:r>
              <w:rPr>
                <w:rFonts w:hint="eastAsia"/>
              </w:rPr>
              <w:t>1.8.3</w:t>
            </w:r>
            <w:r>
              <w:rPr>
                <w:rFonts w:hint="eastAsia"/>
              </w:rPr>
              <w:t>，无法使用</w:t>
            </w:r>
            <w:r>
              <w:rPr>
                <w:rFonts w:hint="eastAsia"/>
              </w:rPr>
              <w:t>switch</w:t>
            </w:r>
            <w:r>
              <w:rPr>
                <w:rFonts w:hint="eastAsia"/>
              </w:rPr>
              <w:t>功能，因此将这个关键信息置顶</w:t>
            </w:r>
          </w:p>
        </w:tc>
        <w:tc>
          <w:tcPr>
            <w:tcW w:w="1881" w:type="dxa"/>
          </w:tcPr>
          <w:p w14:paraId="35CC41A7" w14:textId="77777777" w:rsidR="0074104B" w:rsidRPr="005D7B6F" w:rsidRDefault="0074104B" w:rsidP="00F75B0A">
            <w:pPr>
              <w:pStyle w:val="20"/>
              <w:ind w:firstLineChars="0" w:firstLine="0"/>
            </w:pPr>
          </w:p>
        </w:tc>
      </w:tr>
      <w:tr w:rsidR="003B133E" w:rsidRPr="005D7B6F" w14:paraId="11E42B8A" w14:textId="77777777" w:rsidTr="00620824">
        <w:trPr>
          <w:jc w:val="center"/>
        </w:trPr>
        <w:tc>
          <w:tcPr>
            <w:tcW w:w="727" w:type="dxa"/>
            <w:vAlign w:val="center"/>
          </w:tcPr>
          <w:p w14:paraId="1FFA5057" w14:textId="77777777" w:rsidR="003B133E" w:rsidRPr="005D7B6F" w:rsidRDefault="003B133E" w:rsidP="00F75B0A">
            <w:pPr>
              <w:pStyle w:val="20"/>
              <w:ind w:firstLineChars="0" w:firstLine="0"/>
            </w:pPr>
          </w:p>
        </w:tc>
        <w:tc>
          <w:tcPr>
            <w:tcW w:w="2670" w:type="dxa"/>
            <w:vAlign w:val="center"/>
          </w:tcPr>
          <w:p w14:paraId="60E8DB51" w14:textId="77777777" w:rsidR="003B133E" w:rsidRPr="005D7B6F" w:rsidRDefault="003B133E" w:rsidP="00F75B0A">
            <w:pPr>
              <w:pStyle w:val="20"/>
              <w:ind w:firstLineChars="0" w:firstLine="0"/>
            </w:pPr>
          </w:p>
        </w:tc>
        <w:tc>
          <w:tcPr>
            <w:tcW w:w="3244" w:type="dxa"/>
          </w:tcPr>
          <w:p w14:paraId="603297BA" w14:textId="77777777" w:rsidR="003B133E" w:rsidRPr="005D7B6F" w:rsidRDefault="003B133E" w:rsidP="00F75B0A">
            <w:pPr>
              <w:pStyle w:val="20"/>
              <w:ind w:firstLineChars="0" w:firstLine="0"/>
            </w:pPr>
          </w:p>
        </w:tc>
        <w:tc>
          <w:tcPr>
            <w:tcW w:w="1881" w:type="dxa"/>
          </w:tcPr>
          <w:p w14:paraId="0FF3AA97" w14:textId="77777777" w:rsidR="003B133E" w:rsidRPr="005D7B6F" w:rsidRDefault="003B133E" w:rsidP="00F75B0A">
            <w:pPr>
              <w:pStyle w:val="20"/>
              <w:ind w:firstLineChars="0" w:firstLine="0"/>
            </w:pPr>
          </w:p>
        </w:tc>
      </w:tr>
    </w:tbl>
    <w:p w14:paraId="796707F3" w14:textId="77777777" w:rsidR="0074104B" w:rsidRDefault="0074104B" w:rsidP="009963DA">
      <w:pPr>
        <w:pStyle w:val="-"/>
        <w:spacing w:before="312" w:after="312"/>
        <w:rPr>
          <w:rFonts w:hint="eastAsia"/>
        </w:rPr>
      </w:pPr>
      <w:bookmarkStart w:id="2" w:name="_Toc214338180"/>
      <w:bookmarkStart w:id="3" w:name="_Toc238375498"/>
      <w:r>
        <w:rPr>
          <w:rFonts w:hint="eastAsia"/>
        </w:rPr>
        <w:t>参考资料</w:t>
      </w:r>
      <w:bookmarkEnd w:id="2"/>
      <w:bookmarkEnd w:id="3"/>
    </w:p>
    <w:p w14:paraId="00A8E5AD" w14:textId="77777777" w:rsidR="0074104B" w:rsidRDefault="0074104B" w:rsidP="009963DA">
      <w:pPr>
        <w:pStyle w:val="-"/>
        <w:spacing w:before="312" w:after="312"/>
        <w:rPr>
          <w:rFonts w:hint="eastAsia"/>
        </w:rPr>
      </w:pPr>
      <w:bookmarkStart w:id="4" w:name="_Toc214338181"/>
      <w:bookmarkStart w:id="5" w:name="_Toc238375499"/>
      <w:r>
        <w:rPr>
          <w:rFonts w:hint="eastAsia"/>
        </w:rPr>
        <w:t>手册目的</w:t>
      </w:r>
      <w:bookmarkEnd w:id="4"/>
      <w:bookmarkEnd w:id="5"/>
    </w:p>
    <w:p w14:paraId="6A7FBCA4" w14:textId="77777777" w:rsidR="00D90D03" w:rsidRPr="00D90D03" w:rsidRDefault="00D90D03" w:rsidP="009963DA">
      <w:pPr>
        <w:pStyle w:val="20"/>
      </w:pPr>
      <w:r>
        <w:rPr>
          <w:rFonts w:hint="eastAsia"/>
        </w:rPr>
        <w:t>针对新入门</w:t>
      </w:r>
      <w:r>
        <w:rPr>
          <w:rFonts w:hint="eastAsia"/>
        </w:rPr>
        <w:t>git</w:t>
      </w:r>
      <w:r>
        <w:rPr>
          <w:rFonts w:hint="eastAsia"/>
        </w:rPr>
        <w:t>的小白开发者，记录了</w:t>
      </w:r>
      <w:r>
        <w:rPr>
          <w:rFonts w:hint="eastAsia"/>
        </w:rPr>
        <w:t>git</w:t>
      </w:r>
      <w:r>
        <w:rPr>
          <w:rFonts w:hint="eastAsia"/>
        </w:rPr>
        <w:t>的基本操作，能够满足其日常开发需求。</w:t>
      </w:r>
    </w:p>
    <w:p w14:paraId="4174D285" w14:textId="77777777" w:rsidR="0074104B" w:rsidRDefault="0074104B" w:rsidP="009963DA">
      <w:pPr>
        <w:pStyle w:val="-"/>
        <w:spacing w:before="312" w:after="312"/>
        <w:rPr>
          <w:rFonts w:hint="eastAsia"/>
        </w:rPr>
      </w:pPr>
      <w:bookmarkStart w:id="6" w:name="_Toc214338182"/>
      <w:bookmarkStart w:id="7" w:name="_Toc238375500"/>
      <w:r>
        <w:rPr>
          <w:rFonts w:hint="eastAsia"/>
        </w:rPr>
        <w:t>声明</w:t>
      </w:r>
      <w:bookmarkEnd w:id="6"/>
      <w:bookmarkEnd w:id="7"/>
    </w:p>
    <w:p w14:paraId="6E2EB509" w14:textId="180C7A66" w:rsidR="008D51B0" w:rsidRDefault="00636F46" w:rsidP="008D51B0">
      <w:pPr>
        <w:pStyle w:val="20"/>
      </w:pPr>
      <w:r>
        <w:rPr>
          <w:rFonts w:hint="eastAsia"/>
        </w:rPr>
        <w:t>个人整理文档，水平有限，若文档有误，请耐心</w:t>
      </w:r>
      <w:r w:rsidR="00BA24AA">
        <w:rPr>
          <w:rFonts w:hint="eastAsia"/>
        </w:rPr>
        <w:t>平和，可发邮件</w:t>
      </w:r>
      <w:r>
        <w:rPr>
          <w:rFonts w:hint="eastAsia"/>
        </w:rPr>
        <w:t>交流</w:t>
      </w:r>
      <w:r w:rsidR="008D51B0">
        <w:rPr>
          <w:rFonts w:hint="eastAsia"/>
        </w:rPr>
        <w:t>。</w:t>
      </w:r>
    </w:p>
    <w:p w14:paraId="758C8A7A" w14:textId="73BC9B3F" w:rsidR="008D51B0" w:rsidRPr="008D51B0" w:rsidRDefault="008D51B0" w:rsidP="008D51B0">
      <w:pPr>
        <w:pStyle w:val="20"/>
      </w:pPr>
      <w:r>
        <w:t>G</w:t>
      </w:r>
      <w:r>
        <w:rPr>
          <w:rFonts w:hint="eastAsia"/>
        </w:rPr>
        <w:t>it</w:t>
      </w:r>
      <w:r>
        <w:rPr>
          <w:rFonts w:hint="eastAsia"/>
        </w:rPr>
        <w:t>版本使用的版本：</w:t>
      </w:r>
      <w:r w:rsidRPr="008D51B0">
        <w:t>git version 2.53.0.windows.1</w:t>
      </w:r>
    </w:p>
    <w:p w14:paraId="3B9F9169" w14:textId="736FFC1A" w:rsidR="008D51B0" w:rsidRPr="008D51B0" w:rsidRDefault="008D51B0" w:rsidP="008D51B0">
      <w:pPr>
        <w:pStyle w:val="20"/>
        <w:ind w:firstLineChars="0" w:firstLine="0"/>
      </w:pPr>
      <w:r>
        <w:tab/>
      </w:r>
      <w:r>
        <w:rPr>
          <w:rFonts w:hint="eastAsia"/>
        </w:rPr>
        <w:t>某些老旧的服务器上可能使用的是老旧版本，部分指令存在差异，例如</w:t>
      </w:r>
      <w:r>
        <w:rPr>
          <w:rFonts w:hint="eastAsia"/>
        </w:rPr>
        <w:t>git 1.8.3</w:t>
      </w:r>
      <w:r>
        <w:rPr>
          <w:rFonts w:hint="eastAsia"/>
        </w:rPr>
        <w:t>版本还没</w:t>
      </w:r>
      <w:r>
        <w:rPr>
          <w:rFonts w:hint="eastAsia"/>
        </w:rPr>
        <w:t>switch</w:t>
      </w:r>
      <w:r>
        <w:rPr>
          <w:rFonts w:hint="eastAsia"/>
        </w:rPr>
        <w:t>操作指令</w:t>
      </w:r>
    </w:p>
    <w:p w14:paraId="250F7E79" w14:textId="77777777" w:rsidR="0074104B" w:rsidRDefault="0074104B" w:rsidP="009963DA">
      <w:pPr>
        <w:pStyle w:val="-"/>
        <w:spacing w:before="312" w:after="312"/>
        <w:rPr>
          <w:rFonts w:hint="eastAsia"/>
        </w:rPr>
      </w:pPr>
      <w:bookmarkStart w:id="8" w:name="_Toc214338183"/>
      <w:bookmarkStart w:id="9" w:name="_Toc238375501"/>
      <w:r>
        <w:rPr>
          <w:rFonts w:hint="eastAsia"/>
        </w:rPr>
        <w:t>名词定义和缩略语说明</w:t>
      </w:r>
      <w:bookmarkEnd w:id="8"/>
      <w:bookmarkEnd w:id="9"/>
    </w:p>
    <w:p w14:paraId="5E73AFE3" w14:textId="77777777" w:rsidR="0050276E" w:rsidRPr="0050276E" w:rsidRDefault="0050276E" w:rsidP="0082726C">
      <w:pPr>
        <w:pStyle w:val="2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2 </w:t>
      </w:r>
      <w:r>
        <w:rPr>
          <w:rFonts w:hint="eastAsia"/>
        </w:rPr>
        <w:t>名词定义及缩略语说明</w:t>
      </w:r>
    </w:p>
    <w:tbl>
      <w:tblPr>
        <w:tblStyle w:val="a8"/>
        <w:tblW w:w="0" w:type="auto"/>
        <w:tblLook w:val="01E0" w:firstRow="1" w:lastRow="1" w:firstColumn="1" w:lastColumn="1" w:noHBand="0" w:noVBand="0"/>
      </w:tblPr>
      <w:tblGrid>
        <w:gridCol w:w="997"/>
        <w:gridCol w:w="1094"/>
        <w:gridCol w:w="6205"/>
      </w:tblGrid>
      <w:tr w:rsidR="0074104B" w:rsidRPr="000204F2" w14:paraId="5F25890E" w14:textId="77777777">
        <w:trPr>
          <w:tblHeader/>
        </w:trPr>
        <w:tc>
          <w:tcPr>
            <w:tcW w:w="1008" w:type="dxa"/>
            <w:shd w:val="clear" w:color="auto" w:fill="D9D9D9"/>
            <w:vAlign w:val="center"/>
          </w:tcPr>
          <w:p w14:paraId="172F7FB1" w14:textId="77777777" w:rsidR="0074104B" w:rsidRPr="000204F2" w:rsidRDefault="0074104B" w:rsidP="0082726C">
            <w:pPr>
              <w:pStyle w:val="20"/>
              <w:spacing w:after="0"/>
              <w:ind w:firstLineChars="0" w:firstLine="0"/>
              <w:rPr>
                <w:rStyle w:val="ae"/>
              </w:rPr>
            </w:pPr>
            <w:r w:rsidRPr="000204F2">
              <w:rPr>
                <w:rStyle w:val="ae"/>
                <w:rFonts w:hint="eastAsia"/>
              </w:rPr>
              <w:t>序号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1442762E" w14:textId="77777777" w:rsidR="0074104B" w:rsidRPr="000204F2" w:rsidRDefault="0074104B" w:rsidP="0082726C">
            <w:pPr>
              <w:pStyle w:val="20"/>
              <w:spacing w:after="0"/>
              <w:ind w:firstLineChars="0" w:firstLine="0"/>
              <w:rPr>
                <w:rStyle w:val="ae"/>
              </w:rPr>
            </w:pPr>
            <w:r w:rsidRPr="000204F2">
              <w:rPr>
                <w:rStyle w:val="ae"/>
                <w:rFonts w:hint="eastAsia"/>
              </w:rPr>
              <w:t>缩写</w:t>
            </w:r>
          </w:p>
        </w:tc>
        <w:tc>
          <w:tcPr>
            <w:tcW w:w="6300" w:type="dxa"/>
            <w:shd w:val="clear" w:color="auto" w:fill="D9D9D9"/>
            <w:vAlign w:val="center"/>
          </w:tcPr>
          <w:p w14:paraId="54BC841F" w14:textId="77777777" w:rsidR="0074104B" w:rsidRPr="000204F2" w:rsidRDefault="0074104B" w:rsidP="0082726C">
            <w:pPr>
              <w:pStyle w:val="20"/>
              <w:spacing w:after="0"/>
              <w:ind w:firstLineChars="0" w:firstLine="0"/>
              <w:rPr>
                <w:rStyle w:val="ae"/>
              </w:rPr>
            </w:pPr>
            <w:r w:rsidRPr="000204F2">
              <w:rPr>
                <w:rStyle w:val="ae"/>
                <w:rFonts w:hint="eastAsia"/>
              </w:rPr>
              <w:t>说明</w:t>
            </w:r>
          </w:p>
        </w:tc>
      </w:tr>
      <w:tr w:rsidR="0074104B" w:rsidRPr="000204F2" w14:paraId="558D3C0A" w14:textId="77777777">
        <w:tc>
          <w:tcPr>
            <w:tcW w:w="1008" w:type="dxa"/>
            <w:vAlign w:val="center"/>
          </w:tcPr>
          <w:p w14:paraId="3E07B83A" w14:textId="77777777" w:rsidR="0074104B" w:rsidRPr="000204F2" w:rsidRDefault="0074104B" w:rsidP="0082726C">
            <w:pPr>
              <w:pStyle w:val="20"/>
              <w:spacing w:after="0"/>
              <w:ind w:firstLineChars="0" w:firstLine="0"/>
              <w:rPr>
                <w:rStyle w:val="ae"/>
              </w:rPr>
            </w:pPr>
            <w:r w:rsidRPr="000204F2">
              <w:rPr>
                <w:rStyle w:val="ae"/>
                <w:rFonts w:hint="eastAsia"/>
              </w:rPr>
              <w:t>1</w:t>
            </w:r>
          </w:p>
        </w:tc>
        <w:tc>
          <w:tcPr>
            <w:tcW w:w="1098" w:type="dxa"/>
            <w:vAlign w:val="center"/>
          </w:tcPr>
          <w:p w14:paraId="49335041" w14:textId="77777777" w:rsidR="0074104B" w:rsidRPr="000204F2" w:rsidRDefault="00682DC6" w:rsidP="0082726C">
            <w:pPr>
              <w:pStyle w:val="20"/>
              <w:spacing w:after="0"/>
              <w:ind w:firstLineChars="0" w:firstLine="0"/>
              <w:rPr>
                <w:rStyle w:val="ae"/>
              </w:rPr>
            </w:pPr>
            <w:r>
              <w:rPr>
                <w:rStyle w:val="ae"/>
                <w:rFonts w:hint="eastAsia"/>
              </w:rPr>
              <w:t>推送</w:t>
            </w:r>
          </w:p>
        </w:tc>
        <w:tc>
          <w:tcPr>
            <w:tcW w:w="6300" w:type="dxa"/>
          </w:tcPr>
          <w:p w14:paraId="509A9685" w14:textId="77777777" w:rsidR="0074104B" w:rsidRPr="000204F2" w:rsidRDefault="00682DC6" w:rsidP="0082726C">
            <w:pPr>
              <w:pStyle w:val="20"/>
              <w:spacing w:after="0"/>
              <w:ind w:firstLineChars="0" w:firstLine="0"/>
              <w:rPr>
                <w:rStyle w:val="ae"/>
              </w:rPr>
            </w:pPr>
            <w:r>
              <w:rPr>
                <w:rStyle w:val="ae"/>
                <w:rFonts w:hint="eastAsia"/>
              </w:rPr>
              <w:t>一般说推送是</w:t>
            </w:r>
            <w:r>
              <w:rPr>
                <w:rStyle w:val="ae"/>
                <w:rFonts w:hint="eastAsia"/>
              </w:rPr>
              <w:t>push</w:t>
            </w:r>
            <w:r>
              <w:rPr>
                <w:rStyle w:val="ae"/>
                <w:rFonts w:hint="eastAsia"/>
              </w:rPr>
              <w:t>到远程仓库（</w:t>
            </w:r>
            <w:r>
              <w:rPr>
                <w:rStyle w:val="ae"/>
                <w:rFonts w:hint="eastAsia"/>
              </w:rPr>
              <w:t>remote</w:t>
            </w:r>
            <w:r>
              <w:rPr>
                <w:rStyle w:val="ae"/>
                <w:rFonts w:hint="eastAsia"/>
              </w:rPr>
              <w:t>）</w:t>
            </w:r>
          </w:p>
        </w:tc>
      </w:tr>
      <w:tr w:rsidR="0074104B" w:rsidRPr="000204F2" w14:paraId="6A131A8A" w14:textId="77777777">
        <w:tc>
          <w:tcPr>
            <w:tcW w:w="1008" w:type="dxa"/>
            <w:vAlign w:val="center"/>
          </w:tcPr>
          <w:p w14:paraId="26452FAA" w14:textId="77777777" w:rsidR="0074104B" w:rsidRPr="000204F2" w:rsidRDefault="0074104B" w:rsidP="0082726C">
            <w:pPr>
              <w:pStyle w:val="20"/>
              <w:spacing w:after="0"/>
              <w:ind w:firstLineChars="0" w:firstLine="0"/>
              <w:rPr>
                <w:rStyle w:val="ae"/>
              </w:rPr>
            </w:pPr>
            <w:r w:rsidRPr="000204F2">
              <w:rPr>
                <w:rStyle w:val="ae"/>
                <w:rFonts w:hint="eastAsia"/>
              </w:rPr>
              <w:t>2</w:t>
            </w:r>
          </w:p>
        </w:tc>
        <w:tc>
          <w:tcPr>
            <w:tcW w:w="1098" w:type="dxa"/>
            <w:vAlign w:val="center"/>
          </w:tcPr>
          <w:p w14:paraId="4742530A" w14:textId="77777777" w:rsidR="0074104B" w:rsidRPr="000204F2" w:rsidRDefault="00682DC6" w:rsidP="0082726C">
            <w:pPr>
              <w:pStyle w:val="20"/>
              <w:spacing w:after="0"/>
              <w:ind w:firstLineChars="0" w:firstLine="0"/>
              <w:rPr>
                <w:rStyle w:val="ae"/>
              </w:rPr>
            </w:pPr>
            <w:r>
              <w:rPr>
                <w:rStyle w:val="ae"/>
              </w:rPr>
              <w:t>R</w:t>
            </w:r>
            <w:r>
              <w:rPr>
                <w:rStyle w:val="ae"/>
                <w:rFonts w:hint="eastAsia"/>
              </w:rPr>
              <w:t>emote</w:t>
            </w:r>
          </w:p>
        </w:tc>
        <w:tc>
          <w:tcPr>
            <w:tcW w:w="6300" w:type="dxa"/>
          </w:tcPr>
          <w:p w14:paraId="56788F02" w14:textId="77777777" w:rsidR="0074104B" w:rsidRPr="000204F2" w:rsidRDefault="00682DC6" w:rsidP="0082726C">
            <w:pPr>
              <w:pStyle w:val="20"/>
              <w:spacing w:after="0"/>
              <w:ind w:firstLineChars="0" w:firstLine="0"/>
              <w:rPr>
                <w:rStyle w:val="ae"/>
              </w:rPr>
            </w:pPr>
            <w:r>
              <w:rPr>
                <w:rStyle w:val="ae"/>
              </w:rPr>
              <w:t>R</w:t>
            </w:r>
            <w:r>
              <w:rPr>
                <w:rStyle w:val="ae"/>
                <w:rFonts w:hint="eastAsia"/>
              </w:rPr>
              <w:t>emote</w:t>
            </w:r>
            <w:r w:rsidR="00347F5C">
              <w:rPr>
                <w:rStyle w:val="ae"/>
                <w:rFonts w:hint="eastAsia"/>
              </w:rPr>
              <w:t>翻译为远程的，遥控，在这里</w:t>
            </w:r>
            <w:r>
              <w:rPr>
                <w:rStyle w:val="ae"/>
                <w:rFonts w:hint="eastAsia"/>
              </w:rPr>
              <w:t>即远程仓</w:t>
            </w:r>
          </w:p>
        </w:tc>
      </w:tr>
      <w:tr w:rsidR="0074104B" w:rsidRPr="000204F2" w14:paraId="5206349D" w14:textId="77777777">
        <w:tc>
          <w:tcPr>
            <w:tcW w:w="1008" w:type="dxa"/>
            <w:vAlign w:val="center"/>
          </w:tcPr>
          <w:p w14:paraId="79EDFFAA" w14:textId="77777777" w:rsidR="0074104B" w:rsidRPr="000204F2" w:rsidRDefault="00E317C2" w:rsidP="0082726C">
            <w:pPr>
              <w:pStyle w:val="20"/>
              <w:spacing w:after="0"/>
              <w:ind w:firstLineChars="0" w:firstLine="0"/>
              <w:rPr>
                <w:rStyle w:val="ae"/>
              </w:rPr>
            </w:pPr>
            <w:r>
              <w:rPr>
                <w:rStyle w:val="ae"/>
                <w:rFonts w:hint="eastAsia"/>
              </w:rPr>
              <w:t>3</w:t>
            </w:r>
          </w:p>
        </w:tc>
        <w:tc>
          <w:tcPr>
            <w:tcW w:w="1098" w:type="dxa"/>
            <w:vAlign w:val="center"/>
          </w:tcPr>
          <w:p w14:paraId="3A760D4D" w14:textId="77777777" w:rsidR="0074104B" w:rsidRPr="000204F2" w:rsidRDefault="00E317C2" w:rsidP="0082726C">
            <w:pPr>
              <w:pStyle w:val="20"/>
              <w:spacing w:after="0"/>
              <w:ind w:firstLineChars="0" w:firstLine="0"/>
              <w:rPr>
                <w:rStyle w:val="ae"/>
              </w:rPr>
            </w:pPr>
            <w:r>
              <w:rPr>
                <w:rStyle w:val="ae"/>
              </w:rPr>
              <w:t>O</w:t>
            </w:r>
            <w:r>
              <w:rPr>
                <w:rStyle w:val="ae"/>
                <w:rFonts w:hint="eastAsia"/>
              </w:rPr>
              <w:t>rigin</w:t>
            </w:r>
          </w:p>
        </w:tc>
        <w:tc>
          <w:tcPr>
            <w:tcW w:w="6300" w:type="dxa"/>
          </w:tcPr>
          <w:p w14:paraId="5DE91637" w14:textId="77777777" w:rsidR="0074104B" w:rsidRPr="000204F2" w:rsidRDefault="004D41B2" w:rsidP="0082726C">
            <w:pPr>
              <w:pStyle w:val="20"/>
              <w:spacing w:after="0"/>
              <w:ind w:firstLineChars="0" w:firstLine="0"/>
              <w:rPr>
                <w:rStyle w:val="ae"/>
              </w:rPr>
            </w:pPr>
            <w:r>
              <w:rPr>
                <w:rStyle w:val="ae"/>
                <w:rFonts w:hint="eastAsia"/>
              </w:rPr>
              <w:t>默认的</w:t>
            </w:r>
            <w:r w:rsidR="00E317C2">
              <w:rPr>
                <w:rStyle w:val="ae"/>
                <w:rFonts w:hint="eastAsia"/>
              </w:rPr>
              <w:t>远程仓库</w:t>
            </w:r>
            <w:r>
              <w:rPr>
                <w:rStyle w:val="ae"/>
                <w:rFonts w:hint="eastAsia"/>
              </w:rPr>
              <w:t>的地址？</w:t>
            </w:r>
          </w:p>
        </w:tc>
      </w:tr>
      <w:tr w:rsidR="008D51B0" w:rsidRPr="000204F2" w14:paraId="35A39773" w14:textId="77777777">
        <w:tc>
          <w:tcPr>
            <w:tcW w:w="1008" w:type="dxa"/>
            <w:vAlign w:val="center"/>
          </w:tcPr>
          <w:p w14:paraId="5B24B625" w14:textId="5FF5F08A" w:rsidR="008D51B0" w:rsidRDefault="008D51B0" w:rsidP="0082726C">
            <w:pPr>
              <w:pStyle w:val="20"/>
              <w:spacing w:after="0"/>
              <w:ind w:firstLineChars="0" w:firstLine="0"/>
              <w:rPr>
                <w:rStyle w:val="ae"/>
              </w:rPr>
            </w:pPr>
            <w:r>
              <w:rPr>
                <w:rStyle w:val="ae"/>
                <w:rFonts w:hint="eastAsia"/>
              </w:rPr>
              <w:t>4</w:t>
            </w:r>
          </w:p>
        </w:tc>
        <w:tc>
          <w:tcPr>
            <w:tcW w:w="1098" w:type="dxa"/>
            <w:vAlign w:val="center"/>
          </w:tcPr>
          <w:p w14:paraId="2A6C9C9C" w14:textId="77777777" w:rsidR="008D51B0" w:rsidRDefault="008D51B0" w:rsidP="0082726C">
            <w:pPr>
              <w:pStyle w:val="20"/>
              <w:spacing w:after="0"/>
              <w:ind w:firstLineChars="0" w:firstLine="0"/>
              <w:rPr>
                <w:rStyle w:val="ae"/>
              </w:rPr>
            </w:pPr>
          </w:p>
        </w:tc>
        <w:tc>
          <w:tcPr>
            <w:tcW w:w="6300" w:type="dxa"/>
          </w:tcPr>
          <w:p w14:paraId="23C0C71E" w14:textId="77777777" w:rsidR="008D51B0" w:rsidRDefault="008D51B0" w:rsidP="0082726C">
            <w:pPr>
              <w:pStyle w:val="20"/>
              <w:spacing w:after="0"/>
              <w:ind w:firstLineChars="0" w:firstLine="0"/>
              <w:rPr>
                <w:rStyle w:val="ae"/>
              </w:rPr>
            </w:pPr>
          </w:p>
        </w:tc>
      </w:tr>
    </w:tbl>
    <w:p w14:paraId="531D55CF" w14:textId="77777777" w:rsidR="0074104B" w:rsidRDefault="0074104B" w:rsidP="009963DA"/>
    <w:p w14:paraId="2771B9D2" w14:textId="77777777" w:rsidR="00D126F0" w:rsidRDefault="00D126F0" w:rsidP="009963DA">
      <w:pPr>
        <w:sectPr w:rsidR="00D126F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0F27C0A" w14:textId="77777777" w:rsidR="00D126F0" w:rsidRPr="009963DA" w:rsidRDefault="0093631E" w:rsidP="009963DA">
      <w:pPr>
        <w:pStyle w:val="1"/>
      </w:pPr>
      <w:r w:rsidRPr="009963DA">
        <w:lastRenderedPageBreak/>
        <w:t>概述</w:t>
      </w:r>
    </w:p>
    <w:p w14:paraId="018D61CE" w14:textId="77777777" w:rsidR="0093631E" w:rsidRDefault="0093631E" w:rsidP="009963DA">
      <w:r w:rsidRPr="009963DA">
        <w:t>Git</w:t>
      </w:r>
      <w:r w:rsidRPr="009963DA">
        <w:rPr>
          <w:rFonts w:hint="eastAsia"/>
        </w:rPr>
        <w:t>是一个非常好用的代码</w:t>
      </w:r>
      <w:r w:rsidRPr="009963DA">
        <w:t>/</w:t>
      </w:r>
      <w:r w:rsidRPr="009963DA">
        <w:rPr>
          <w:rFonts w:hint="eastAsia"/>
        </w:rPr>
        <w:t>文件管理软件，并且通过</w:t>
      </w:r>
      <w:r w:rsidRPr="009963DA">
        <w:t>github</w:t>
      </w:r>
      <w:r w:rsidRPr="009963DA">
        <w:rPr>
          <w:rFonts w:hint="eastAsia"/>
        </w:rPr>
        <w:t>可以实现远程管理。你可以在任意地方上传，任意地方下载。</w:t>
      </w:r>
    </w:p>
    <w:p w14:paraId="27EDCAF8" w14:textId="77777777" w:rsidR="0082726C" w:rsidRPr="009963DA" w:rsidRDefault="0082726C" w:rsidP="0082726C">
      <w:pPr>
        <w:pStyle w:val="1"/>
      </w:pPr>
      <w:r>
        <w:rPr>
          <w:rFonts w:hint="eastAsia"/>
        </w:rPr>
        <w:t>使用</w:t>
      </w:r>
    </w:p>
    <w:p w14:paraId="6890493C" w14:textId="77777777" w:rsidR="00D126F0" w:rsidRPr="0093631E" w:rsidRDefault="00D126F0" w:rsidP="009963DA"/>
    <w:p w14:paraId="497D6904" w14:textId="0D5CFA31" w:rsidR="002A3FBE" w:rsidRDefault="002A3FBE" w:rsidP="009963DA">
      <w:pPr>
        <w:pStyle w:val="2"/>
      </w:pPr>
      <w:r>
        <w:rPr>
          <w:rFonts w:hint="eastAsia"/>
        </w:rPr>
        <w:t>版本说明</w:t>
      </w:r>
    </w:p>
    <w:p w14:paraId="138DFEBA" w14:textId="310C211B" w:rsidR="002A3FBE" w:rsidRDefault="002A3FBE" w:rsidP="002A3FBE">
      <w:r>
        <w:rPr>
          <w:rFonts w:hint="eastAsia"/>
        </w:rPr>
        <w:t>如果是</w:t>
      </w:r>
      <w:r>
        <w:rPr>
          <w:rFonts w:hint="eastAsia"/>
        </w:rPr>
        <w:t>git 1.8.3</w:t>
      </w:r>
      <w:r>
        <w:rPr>
          <w:rFonts w:hint="eastAsia"/>
        </w:rPr>
        <w:t>版本，</w:t>
      </w:r>
      <w:r>
        <w:rPr>
          <w:rFonts w:hint="eastAsia"/>
        </w:rPr>
        <w:t>2012</w:t>
      </w:r>
      <w:r>
        <w:rPr>
          <w:rFonts w:hint="eastAsia"/>
        </w:rPr>
        <w:t>年左右的版本</w:t>
      </w:r>
    </w:p>
    <w:p w14:paraId="0092B96B" w14:textId="1A1C94E2" w:rsidR="002C514A" w:rsidRDefault="002C514A" w:rsidP="002A3FBE">
      <w:r>
        <w:rPr>
          <w:rFonts w:hint="eastAsia"/>
        </w:rPr>
        <w:t>在分支方面的操作</w:t>
      </w:r>
    </w:p>
    <w:p w14:paraId="694DCBB0" w14:textId="2430E942" w:rsidR="002C514A" w:rsidRDefault="002C514A" w:rsidP="002C514A">
      <w:pPr>
        <w:pStyle w:val="3"/>
      </w:pPr>
      <w:r>
        <w:rPr>
          <w:rFonts w:hint="eastAsia"/>
        </w:rPr>
        <w:t>（</w:t>
      </w:r>
      <w:r>
        <w:rPr>
          <w:rFonts w:hint="eastAsia"/>
        </w:rPr>
        <w:t>git1.8.3</w:t>
      </w:r>
      <w:r>
        <w:rPr>
          <w:rFonts w:hint="eastAsia"/>
        </w:rPr>
        <w:t>版本）如何创建一个分支</w:t>
      </w:r>
    </w:p>
    <w:p w14:paraId="2C456780" w14:textId="271D9F83" w:rsidR="002C514A" w:rsidRDefault="002C514A" w:rsidP="002C514A">
      <w:r>
        <w:t>G</w:t>
      </w:r>
      <w:r>
        <w:rPr>
          <w:rFonts w:hint="eastAsia"/>
        </w:rPr>
        <w:t>it checkout -b new-branch</w:t>
      </w:r>
    </w:p>
    <w:p w14:paraId="79A6639C" w14:textId="1650A2E7" w:rsidR="002C514A" w:rsidRPr="002C514A" w:rsidRDefault="002C514A" w:rsidP="002C514A">
      <w:pPr>
        <w:rPr>
          <w:rFonts w:hint="eastAsia"/>
        </w:rPr>
      </w:pPr>
    </w:p>
    <w:p w14:paraId="134F7917" w14:textId="20658AC9" w:rsidR="002C514A" w:rsidRDefault="002C514A" w:rsidP="002C514A">
      <w:pPr>
        <w:pStyle w:val="3"/>
      </w:pPr>
      <w:r>
        <w:rPr>
          <w:rFonts w:hint="eastAsia"/>
        </w:rPr>
        <w:t>（</w:t>
      </w:r>
      <w:r>
        <w:rPr>
          <w:rFonts w:hint="eastAsia"/>
        </w:rPr>
        <w:t>git1.8.3</w:t>
      </w:r>
      <w:r>
        <w:rPr>
          <w:rFonts w:hint="eastAsia"/>
        </w:rPr>
        <w:t>版本）如何</w:t>
      </w:r>
      <w:r>
        <w:rPr>
          <w:rFonts w:hint="eastAsia"/>
        </w:rPr>
        <w:t>查看当前的分支</w:t>
      </w:r>
    </w:p>
    <w:p w14:paraId="32FC6C39" w14:textId="1C35DC65" w:rsidR="002C514A" w:rsidRDefault="002C514A" w:rsidP="002C514A">
      <w:r>
        <w:t>G</w:t>
      </w:r>
      <w:r>
        <w:rPr>
          <w:rFonts w:hint="eastAsia"/>
        </w:rPr>
        <w:t>it branch</w:t>
      </w:r>
    </w:p>
    <w:p w14:paraId="25C3451C" w14:textId="1B25A083" w:rsidR="002C514A" w:rsidRDefault="002C514A" w:rsidP="002C514A">
      <w:r>
        <w:rPr>
          <w:rFonts w:hint="eastAsia"/>
        </w:rPr>
        <w:t>执行上述命令后会显示当前所有的分支，然后当前工作区所处的分支前面会有一个星号</w:t>
      </w:r>
    </w:p>
    <w:p w14:paraId="6CBFB50A" w14:textId="5616A658" w:rsidR="002C514A" w:rsidRDefault="002C514A" w:rsidP="002C514A">
      <w:pPr>
        <w:pStyle w:val="3"/>
      </w:pPr>
      <w:r>
        <w:rPr>
          <w:rFonts w:hint="eastAsia"/>
        </w:rPr>
        <w:t>（</w:t>
      </w:r>
      <w:r>
        <w:rPr>
          <w:rFonts w:hint="eastAsia"/>
        </w:rPr>
        <w:t>git1.8.3</w:t>
      </w:r>
      <w:r>
        <w:rPr>
          <w:rFonts w:hint="eastAsia"/>
        </w:rPr>
        <w:t>版本）如何</w:t>
      </w:r>
      <w:r>
        <w:rPr>
          <w:rFonts w:hint="eastAsia"/>
        </w:rPr>
        <w:t>切换分支</w:t>
      </w:r>
    </w:p>
    <w:p w14:paraId="7E6F6DC9" w14:textId="04DEFED5" w:rsidR="002C514A" w:rsidRDefault="002C514A" w:rsidP="002C514A">
      <w:pPr>
        <w:rPr>
          <w:rFonts w:hint="eastAsia"/>
        </w:rPr>
      </w:pPr>
      <w:r>
        <w:t>G</w:t>
      </w:r>
      <w:r>
        <w:rPr>
          <w:rFonts w:hint="eastAsia"/>
        </w:rPr>
        <w:t>it checkout &lt;</w:t>
      </w:r>
      <w:r>
        <w:rPr>
          <w:rFonts w:hint="eastAsia"/>
        </w:rPr>
        <w:t>分支名称</w:t>
      </w:r>
      <w:r>
        <w:rPr>
          <w:rFonts w:hint="eastAsia"/>
        </w:rPr>
        <w:t>&gt;</w:t>
      </w:r>
    </w:p>
    <w:p w14:paraId="3134F58A" w14:textId="1ED2958A" w:rsidR="002C514A" w:rsidRPr="002C514A" w:rsidRDefault="002C514A" w:rsidP="002C514A">
      <w:pPr>
        <w:rPr>
          <w:rFonts w:hint="eastAsia"/>
        </w:rPr>
      </w:pPr>
      <w:r>
        <w:rPr>
          <w:rFonts w:hint="eastAsia"/>
        </w:rPr>
        <w:t>在旧版本中通过</w:t>
      </w:r>
      <w:r>
        <w:rPr>
          <w:rFonts w:hint="eastAsia"/>
        </w:rPr>
        <w:t>checkout</w:t>
      </w:r>
      <w:r>
        <w:rPr>
          <w:rFonts w:hint="eastAsia"/>
        </w:rPr>
        <w:t>切换分支</w:t>
      </w:r>
    </w:p>
    <w:p w14:paraId="3C78436E" w14:textId="77777777" w:rsidR="002C514A" w:rsidRPr="002C514A" w:rsidRDefault="002C514A" w:rsidP="002C514A">
      <w:pPr>
        <w:rPr>
          <w:rFonts w:hint="eastAsia"/>
        </w:rPr>
      </w:pPr>
    </w:p>
    <w:p w14:paraId="06668049" w14:textId="77777777" w:rsidR="002A3FBE" w:rsidRPr="002C514A" w:rsidRDefault="002A3FBE" w:rsidP="002A3FBE">
      <w:pPr>
        <w:rPr>
          <w:rFonts w:hint="eastAsia"/>
        </w:rPr>
      </w:pPr>
    </w:p>
    <w:p w14:paraId="02567089" w14:textId="0C5239BB" w:rsidR="00D126F0" w:rsidRDefault="0082726C" w:rsidP="009963DA">
      <w:pPr>
        <w:pStyle w:val="2"/>
      </w:pPr>
      <w:r>
        <w:rPr>
          <w:rFonts w:hint="eastAsia"/>
        </w:rPr>
        <w:t>基本操作</w:t>
      </w:r>
    </w:p>
    <w:p w14:paraId="4927D897" w14:textId="77777777" w:rsidR="0082726C" w:rsidRPr="00E84F39" w:rsidRDefault="0082726C" w:rsidP="0082726C">
      <w:pPr>
        <w:pStyle w:val="3"/>
      </w:pPr>
      <w:r>
        <w:t>G</w:t>
      </w:r>
      <w:r>
        <w:rPr>
          <w:rFonts w:hint="eastAsia"/>
        </w:rPr>
        <w:t>it</w:t>
      </w:r>
      <w:r>
        <w:rPr>
          <w:rFonts w:hint="eastAsia"/>
        </w:rPr>
        <w:t>第一步</w:t>
      </w:r>
      <w:r w:rsidR="003359D6">
        <w:rPr>
          <w:rFonts w:hint="eastAsia"/>
        </w:rPr>
        <w:t>：</w:t>
      </w:r>
      <w:r>
        <w:rPr>
          <w:rFonts w:hint="eastAsia"/>
        </w:rPr>
        <w:t>在本地初始化</w:t>
      </w:r>
      <w:r>
        <w:rPr>
          <w:rFonts w:hint="eastAsia"/>
        </w:rPr>
        <w:t>git</w:t>
      </w:r>
      <w:r>
        <w:rPr>
          <w:rFonts w:hint="eastAsia"/>
        </w:rPr>
        <w:t>仓库</w:t>
      </w:r>
    </w:p>
    <w:p w14:paraId="18ACE1C4" w14:textId="77777777" w:rsidR="0082726C" w:rsidRPr="00E84F39" w:rsidRDefault="0082726C" w:rsidP="0082726C"/>
    <w:p w14:paraId="3B5DDC91" w14:textId="77777777" w:rsidR="0082726C" w:rsidRPr="00E84F39" w:rsidRDefault="0082726C" w:rsidP="0082726C">
      <w:r w:rsidRPr="00E84F39">
        <w:t>Git init</w:t>
      </w:r>
      <w:r w:rsidRPr="00E84F39">
        <w:t>：初始化仓库到你当前目录，就会生成一个</w:t>
      </w:r>
      <w:r w:rsidRPr="00E84F39">
        <w:t xml:space="preserve"> /.git/</w:t>
      </w:r>
      <w:r w:rsidRPr="00E84F39">
        <w:t>目录在你当前的目录下</w:t>
      </w:r>
    </w:p>
    <w:p w14:paraId="1AE381A4" w14:textId="77777777" w:rsidR="0082726C" w:rsidRPr="00E84F39" w:rsidRDefault="0082726C" w:rsidP="0082726C"/>
    <w:p w14:paraId="24F137B0" w14:textId="77777777" w:rsidR="003359D6" w:rsidRPr="00E84F39" w:rsidRDefault="003359D6" w:rsidP="003359D6">
      <w:pPr>
        <w:pStyle w:val="3"/>
      </w:pPr>
      <w:r w:rsidRPr="00E84F39">
        <w:t>Git</w:t>
      </w:r>
      <w:r>
        <w:rPr>
          <w:rFonts w:hint="eastAsia"/>
        </w:rPr>
        <w:t>第二步：在本地克隆一个仓库</w:t>
      </w:r>
    </w:p>
    <w:p w14:paraId="54F21CE0" w14:textId="77777777" w:rsidR="003359D6" w:rsidRPr="00E84F39" w:rsidRDefault="003359D6" w:rsidP="003359D6">
      <w:r w:rsidRPr="00E84F39">
        <w:t>本地完全没有内容，需要完全下载一份新的代码库</w:t>
      </w:r>
    </w:p>
    <w:p w14:paraId="674A9138" w14:textId="77777777" w:rsidR="003359D6" w:rsidRDefault="003359D6" w:rsidP="003359D6">
      <w:r w:rsidRPr="00E84F39">
        <w:t xml:space="preserve">git clone </w:t>
      </w:r>
    </w:p>
    <w:p w14:paraId="32B1F500" w14:textId="77777777" w:rsidR="00DE513F" w:rsidRPr="00E84F39" w:rsidRDefault="00DE513F" w:rsidP="00DE513F">
      <w:pPr>
        <w:pStyle w:val="3"/>
      </w:pPr>
      <w:r>
        <w:rPr>
          <w:rFonts w:hint="eastAsia"/>
        </w:rPr>
        <w:t>git</w:t>
      </w:r>
      <w:r>
        <w:rPr>
          <w:rFonts w:hint="eastAsia"/>
        </w:rPr>
        <w:t>如何拉取</w:t>
      </w:r>
      <w:r>
        <w:rPr>
          <w:rFonts w:hint="eastAsia"/>
        </w:rPr>
        <w:t>remote</w:t>
      </w:r>
      <w:r>
        <w:rPr>
          <w:rFonts w:hint="eastAsia"/>
        </w:rPr>
        <w:t>的最新更新</w:t>
      </w:r>
    </w:p>
    <w:p w14:paraId="7010CACD" w14:textId="77777777" w:rsidR="00846DBB" w:rsidRDefault="00846DBB" w:rsidP="003359D6">
      <w:r>
        <w:rPr>
          <w:rFonts w:hint="eastAsia"/>
        </w:rPr>
        <w:t>已经将</w:t>
      </w:r>
      <w:r>
        <w:rPr>
          <w:rFonts w:hint="eastAsia"/>
        </w:rPr>
        <w:t>remote</w:t>
      </w:r>
      <w:r>
        <w:rPr>
          <w:rFonts w:hint="eastAsia"/>
        </w:rPr>
        <w:t>的信息拉到了本地仓了，这时候</w:t>
      </w:r>
      <w:r>
        <w:rPr>
          <w:rFonts w:hint="eastAsia"/>
        </w:rPr>
        <w:t>remote</w:t>
      </w:r>
      <w:r>
        <w:rPr>
          <w:rFonts w:hint="eastAsia"/>
        </w:rPr>
        <w:t>有更新，</w:t>
      </w:r>
      <w:r>
        <w:rPr>
          <w:rFonts w:hint="eastAsia"/>
        </w:rPr>
        <w:t xml:space="preserve"> </w:t>
      </w:r>
      <w:r>
        <w:rPr>
          <w:rFonts w:hint="eastAsia"/>
        </w:rPr>
        <w:t>想要同步</w:t>
      </w:r>
      <w:r>
        <w:rPr>
          <w:rFonts w:hint="eastAsia"/>
        </w:rPr>
        <w:t>remote</w:t>
      </w:r>
      <w:r>
        <w:rPr>
          <w:rFonts w:hint="eastAsia"/>
        </w:rPr>
        <w:t>的更新到本地仓。</w:t>
      </w:r>
    </w:p>
    <w:p w14:paraId="4F411774" w14:textId="77777777" w:rsidR="003359D6" w:rsidRPr="00E84F39" w:rsidRDefault="00DE513F" w:rsidP="003359D6">
      <w:r>
        <w:rPr>
          <w:rFonts w:hint="eastAsia"/>
        </w:rPr>
        <w:t>git pull</w:t>
      </w:r>
    </w:p>
    <w:p w14:paraId="0F2D9615" w14:textId="77777777" w:rsidR="00846DBB" w:rsidRDefault="00846DBB" w:rsidP="00846DBB">
      <w:pPr>
        <w:pStyle w:val="3"/>
      </w:pPr>
      <w:r>
        <w:rPr>
          <w:rFonts w:hint="eastAsia"/>
        </w:rPr>
        <w:t>如何上传本地修改</w:t>
      </w:r>
      <w:r w:rsidR="00573995">
        <w:rPr>
          <w:rFonts w:hint="eastAsia"/>
        </w:rPr>
        <w:t>到本地仓</w:t>
      </w:r>
    </w:p>
    <w:p w14:paraId="62E36E68" w14:textId="77777777" w:rsidR="00846DBB" w:rsidRPr="0049101A" w:rsidRDefault="00846DBB" w:rsidP="00846DBB">
      <w:r w:rsidRPr="0049101A">
        <w:rPr>
          <w:rFonts w:hint="eastAsia"/>
        </w:rPr>
        <w:t>git add .</w:t>
      </w:r>
      <w:r w:rsidRPr="0049101A">
        <w:rPr>
          <w:rFonts w:hint="eastAsia"/>
        </w:rPr>
        <w:t>提交你的所有更改，然后</w:t>
      </w:r>
      <w:r w:rsidRPr="0049101A">
        <w:rPr>
          <w:rFonts w:hint="eastAsia"/>
        </w:rPr>
        <w:t xml:space="preserve">git commit -m </w:t>
      </w:r>
      <w:r w:rsidRPr="0049101A">
        <w:t>“…”</w:t>
      </w:r>
    </w:p>
    <w:p w14:paraId="4A0F7043" w14:textId="77777777" w:rsidR="00846DBB" w:rsidRDefault="00846DBB" w:rsidP="00846DBB">
      <w:r w:rsidRPr="0049101A">
        <w:rPr>
          <w:rFonts w:hint="eastAsia"/>
        </w:rPr>
        <w:lastRenderedPageBreak/>
        <w:t>（对于一次有删除还有新增文件的操作，直接一次</w:t>
      </w:r>
      <w:r w:rsidRPr="0049101A">
        <w:rPr>
          <w:rFonts w:hint="eastAsia"/>
        </w:rPr>
        <w:t>add</w:t>
      </w:r>
      <w:r w:rsidRPr="0049101A">
        <w:rPr>
          <w:rFonts w:hint="eastAsia"/>
        </w:rPr>
        <w:t>，一次</w:t>
      </w:r>
      <w:r w:rsidRPr="0049101A">
        <w:rPr>
          <w:rFonts w:hint="eastAsia"/>
        </w:rPr>
        <w:t>commit</w:t>
      </w:r>
      <w:r w:rsidRPr="0049101A">
        <w:rPr>
          <w:rFonts w:hint="eastAsia"/>
        </w:rPr>
        <w:t>就行，不像</w:t>
      </w:r>
      <w:r w:rsidRPr="0049101A">
        <w:rPr>
          <w:rFonts w:hint="eastAsia"/>
        </w:rPr>
        <w:t>svn</w:t>
      </w:r>
      <w:r w:rsidRPr="00E84F39">
        <w:t>那样还需要</w:t>
      </w:r>
      <w:r w:rsidRPr="00E84F39">
        <w:t>svn delete</w:t>
      </w:r>
      <w:r w:rsidRPr="00E84F39">
        <w:t>）</w:t>
      </w:r>
    </w:p>
    <w:p w14:paraId="4D528412" w14:textId="77777777" w:rsidR="00573995" w:rsidRDefault="00573995" w:rsidP="00573995">
      <w:pPr>
        <w:pStyle w:val="3"/>
      </w:pPr>
      <w:r>
        <w:rPr>
          <w:rFonts w:hint="eastAsia"/>
        </w:rPr>
        <w:t>如何上传本地仓到</w:t>
      </w:r>
      <w:r>
        <w:rPr>
          <w:rFonts w:hint="eastAsia"/>
        </w:rPr>
        <w:t>remote</w:t>
      </w:r>
    </w:p>
    <w:p w14:paraId="71A1762F" w14:textId="77777777" w:rsidR="00573995" w:rsidRDefault="00573995" w:rsidP="00573995">
      <w:r>
        <w:rPr>
          <w:rFonts w:hint="eastAsia"/>
        </w:rPr>
        <w:t>开发完毕后，想要推送本地仓到</w:t>
      </w:r>
      <w:r>
        <w:rPr>
          <w:rFonts w:hint="eastAsia"/>
        </w:rPr>
        <w:t>remote</w:t>
      </w:r>
      <w:r>
        <w:rPr>
          <w:rFonts w:hint="eastAsia"/>
        </w:rPr>
        <w:t>。</w:t>
      </w:r>
    </w:p>
    <w:p w14:paraId="5A3FEC7F" w14:textId="77777777" w:rsidR="00573995" w:rsidRPr="00573995" w:rsidRDefault="00573995" w:rsidP="00573995">
      <w:r>
        <w:t>G</w:t>
      </w:r>
      <w:r>
        <w:rPr>
          <w:rFonts w:hint="eastAsia"/>
        </w:rPr>
        <w:t>it push</w:t>
      </w:r>
    </w:p>
    <w:p w14:paraId="6160B50D" w14:textId="77777777" w:rsidR="0082726C" w:rsidRDefault="0082726C" w:rsidP="0082726C">
      <w:pPr>
        <w:pStyle w:val="3"/>
      </w:pPr>
      <w:r>
        <w:rPr>
          <w:rFonts w:hint="eastAsia"/>
        </w:rPr>
        <w:t>显示操作历史</w:t>
      </w:r>
    </w:p>
    <w:p w14:paraId="560EA9A9" w14:textId="77777777" w:rsidR="0082726C" w:rsidRPr="00E84F39" w:rsidRDefault="0082726C" w:rsidP="0082726C">
      <w:r w:rsidRPr="00E84F39">
        <w:t>Git log</w:t>
      </w:r>
      <w:r w:rsidRPr="00E84F39">
        <w:t>显示历史，</w:t>
      </w:r>
      <w:r w:rsidRPr="00E84F39">
        <w:t xml:space="preserve"> </w:t>
      </w:r>
      <w:r w:rsidRPr="00E84F39">
        <w:t>然后最重要的是那个哈希值</w:t>
      </w:r>
    </w:p>
    <w:p w14:paraId="0B8F8E7E" w14:textId="77777777" w:rsidR="0082726C" w:rsidRPr="00E84F39" w:rsidRDefault="0082726C" w:rsidP="0082726C"/>
    <w:p w14:paraId="1D5A1FF0" w14:textId="77777777" w:rsidR="00F3436F" w:rsidRPr="00F3436F" w:rsidRDefault="00F3436F" w:rsidP="00F3436F">
      <w:pPr>
        <w:ind w:firstLine="422"/>
        <w:rPr>
          <w:b/>
          <w:bCs/>
        </w:rPr>
      </w:pPr>
      <w:r w:rsidRPr="00F3436F">
        <w:rPr>
          <w:b/>
          <w:bCs/>
          <w:highlight w:val="yellow"/>
        </w:rPr>
        <w:t>G</w:t>
      </w:r>
      <w:r w:rsidRPr="00F3436F">
        <w:rPr>
          <w:rFonts w:hint="eastAsia"/>
          <w:b/>
          <w:bCs/>
          <w:highlight w:val="yellow"/>
        </w:rPr>
        <w:t>it log</w:t>
      </w:r>
      <w:r w:rsidRPr="00F3436F">
        <w:rPr>
          <w:rFonts w:hint="eastAsia"/>
          <w:b/>
          <w:bCs/>
          <w:highlight w:val="yellow"/>
        </w:rPr>
        <w:t>如何查看</w:t>
      </w:r>
      <w:r w:rsidRPr="00F3436F">
        <w:rPr>
          <w:rFonts w:hint="eastAsia"/>
          <w:b/>
          <w:bCs/>
          <w:highlight w:val="yellow"/>
        </w:rPr>
        <w:t>remote</w:t>
      </w:r>
      <w:r w:rsidRPr="00F3436F">
        <w:rPr>
          <w:rFonts w:hint="eastAsia"/>
          <w:b/>
          <w:bCs/>
          <w:highlight w:val="yellow"/>
        </w:rPr>
        <w:t>的历史</w:t>
      </w:r>
    </w:p>
    <w:p w14:paraId="2587FB74" w14:textId="77777777" w:rsidR="00F3436F" w:rsidRPr="00E84F39" w:rsidRDefault="00F3436F" w:rsidP="00F3436F">
      <w:r w:rsidRPr="00E84F39">
        <w:t>Git log</w:t>
      </w:r>
      <w:r w:rsidRPr="00E84F39">
        <w:t>是查看本地仓库的历史，而</w:t>
      </w:r>
      <w:r w:rsidRPr="00E84F39">
        <w:t xml:space="preserve"> </w:t>
      </w:r>
      <w:r w:rsidRPr="00E84F39">
        <w:t>先</w:t>
      </w:r>
      <w:r w:rsidRPr="00E84F39">
        <w:t xml:space="preserve">git fetch origin </w:t>
      </w:r>
      <w:r w:rsidRPr="00E84F39">
        <w:t>，再</w:t>
      </w:r>
      <w:r w:rsidRPr="00E84F39">
        <w:t xml:space="preserve">git log origin/main </w:t>
      </w:r>
      <w:r w:rsidRPr="00E84F39">
        <w:t>是查看远程仓库的历史（这里的</w:t>
      </w:r>
      <w:r w:rsidRPr="00E84F39">
        <w:t>origin</w:t>
      </w:r>
      <w:r w:rsidRPr="00E84F39">
        <w:t>敲后按</w:t>
      </w:r>
      <w:r w:rsidRPr="00E84F39">
        <w:t>tab</w:t>
      </w:r>
      <w:r w:rsidRPr="00E84F39">
        <w:t>可以通配）（这里的</w:t>
      </w:r>
      <w:r w:rsidRPr="00E84F39">
        <w:t>fetch</w:t>
      </w:r>
      <w:r w:rsidRPr="00E84F39">
        <w:t>其实就是把远程仓库的一些</w:t>
      </w:r>
      <w:r w:rsidRPr="00E84F39">
        <w:t>log</w:t>
      </w:r>
      <w:r w:rsidRPr="00E84F39">
        <w:t>抓取到本地仓来？）</w:t>
      </w:r>
    </w:p>
    <w:p w14:paraId="6CC64CA2" w14:textId="77777777" w:rsidR="00F3436F" w:rsidRPr="00E84F39" w:rsidRDefault="00F3436F" w:rsidP="00F3436F">
      <w:r w:rsidRPr="00E84F39">
        <w:rPr>
          <w:noProof/>
        </w:rPr>
        <w:drawing>
          <wp:inline distT="0" distB="0" distL="0" distR="0" wp14:anchorId="16BB7630" wp14:editId="30B1D173">
            <wp:extent cx="5274310" cy="1922145"/>
            <wp:effectExtent l="0" t="0" r="2540" b="1905"/>
            <wp:docPr id="1529713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13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C53C" w14:textId="77777777" w:rsidR="00F3436F" w:rsidRPr="00E84F39" w:rsidRDefault="00F3436F" w:rsidP="00F3436F"/>
    <w:p w14:paraId="7D79554D" w14:textId="77777777" w:rsidR="00F3436F" w:rsidRPr="00E84F39" w:rsidRDefault="00F3436F" w:rsidP="00F3436F"/>
    <w:p w14:paraId="32CA6841" w14:textId="77777777" w:rsidR="0082726C" w:rsidRDefault="0082726C" w:rsidP="0082726C">
      <w:pPr>
        <w:pStyle w:val="3"/>
      </w:pPr>
      <w:r>
        <w:rPr>
          <w:rFonts w:hint="eastAsia"/>
        </w:rPr>
        <w:t>回到历史版本</w:t>
      </w:r>
    </w:p>
    <w:p w14:paraId="1A0E5411" w14:textId="77777777" w:rsidR="0082726C" w:rsidRPr="00E84F39" w:rsidRDefault="0082726C" w:rsidP="0082726C">
      <w:r w:rsidRPr="00E84F39">
        <w:t>Git checkout &lt;</w:t>
      </w:r>
      <w:r w:rsidRPr="00E84F39">
        <w:t>哈希值</w:t>
      </w:r>
      <w:r w:rsidRPr="00E84F39">
        <w:t>&gt;</w:t>
      </w:r>
      <w:r w:rsidRPr="00E84F39">
        <w:t>，就可以回到历史的某个版本</w:t>
      </w:r>
    </w:p>
    <w:p w14:paraId="32BBCA79" w14:textId="77777777" w:rsidR="0082726C" w:rsidRPr="00E84F39" w:rsidRDefault="0082726C" w:rsidP="0082726C"/>
    <w:p w14:paraId="69534392" w14:textId="77777777" w:rsidR="0082726C" w:rsidRPr="00E84F39" w:rsidRDefault="0082726C" w:rsidP="0082726C"/>
    <w:p w14:paraId="3A541A0C" w14:textId="77777777" w:rsidR="0082726C" w:rsidRDefault="0082726C" w:rsidP="0082726C">
      <w:pPr>
        <w:pStyle w:val="3"/>
      </w:pPr>
      <w:r w:rsidRPr="00E84F39">
        <w:t>如何和</w:t>
      </w:r>
      <w:r w:rsidRPr="00E84F39">
        <w:t>github</w:t>
      </w:r>
      <w:r w:rsidRPr="00E84F39">
        <w:t>互动？</w:t>
      </w:r>
    </w:p>
    <w:p w14:paraId="47780850" w14:textId="77777777" w:rsidR="00A90164" w:rsidRPr="00A90164" w:rsidRDefault="00A90164" w:rsidP="00A90164">
      <w:r>
        <w:rPr>
          <w:rFonts w:hint="eastAsia"/>
        </w:rPr>
        <w:t>创建一个</w:t>
      </w:r>
      <w:r>
        <w:rPr>
          <w:rFonts w:hint="eastAsia"/>
        </w:rPr>
        <w:t>github</w:t>
      </w:r>
      <w:r>
        <w:rPr>
          <w:rFonts w:hint="eastAsia"/>
        </w:rPr>
        <w:t>账号：省略</w:t>
      </w:r>
    </w:p>
    <w:p w14:paraId="62E3C99D" w14:textId="77777777" w:rsidR="0082726C" w:rsidRPr="00E84F39" w:rsidRDefault="0082726C" w:rsidP="0082726C">
      <w:r w:rsidRPr="00E84F39">
        <w:rPr>
          <w:noProof/>
        </w:rPr>
        <w:lastRenderedPageBreak/>
        <w:drawing>
          <wp:inline distT="0" distB="0" distL="0" distR="0" wp14:anchorId="4AB6BDDE" wp14:editId="5F9ECE61">
            <wp:extent cx="5274310" cy="2672080"/>
            <wp:effectExtent l="0" t="0" r="2540" b="0"/>
            <wp:docPr id="1314336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366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8318" w14:textId="77777777" w:rsidR="0082726C" w:rsidRPr="00E84F39" w:rsidRDefault="0082726C" w:rsidP="0082726C">
      <w:r w:rsidRPr="00E84F39">
        <w:rPr>
          <w:noProof/>
        </w:rPr>
        <w:drawing>
          <wp:inline distT="0" distB="0" distL="0" distR="0" wp14:anchorId="6A604C2F" wp14:editId="0B5784F7">
            <wp:extent cx="5274310" cy="2672080"/>
            <wp:effectExtent l="0" t="0" r="2540" b="0"/>
            <wp:docPr id="1665006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069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219D" w14:textId="77777777" w:rsidR="0082726C" w:rsidRPr="00E84F39" w:rsidRDefault="0082726C" w:rsidP="0082726C"/>
    <w:p w14:paraId="35CA3B1C" w14:textId="77777777" w:rsidR="0082726C" w:rsidRPr="00E84F39" w:rsidRDefault="0082726C" w:rsidP="0082726C">
      <w:pPr>
        <w:pStyle w:val="3"/>
      </w:pPr>
      <w:r w:rsidRPr="00E84F39">
        <w:t>Git</w:t>
      </w:r>
      <w:r w:rsidRPr="00E84F39">
        <w:t>创建新分支</w:t>
      </w:r>
      <w:r>
        <w:rPr>
          <w:rFonts w:hint="eastAsia"/>
        </w:rPr>
        <w:t>、切换分支、推送分支</w:t>
      </w:r>
    </w:p>
    <w:p w14:paraId="2A4A680E" w14:textId="77777777" w:rsidR="0082726C" w:rsidRPr="00E84F39" w:rsidRDefault="0082726C" w:rsidP="0082726C">
      <w:r w:rsidRPr="00E84F39">
        <w:t>Git checkout -b new-branch</w:t>
      </w:r>
    </w:p>
    <w:p w14:paraId="0386B47C" w14:textId="77777777" w:rsidR="0082726C" w:rsidRPr="00E84F39" w:rsidRDefault="0082726C" w:rsidP="0082726C"/>
    <w:p w14:paraId="61C6B2E4" w14:textId="77777777" w:rsidR="0082726C" w:rsidRPr="00E84F39" w:rsidRDefault="0082726C" w:rsidP="0082726C">
      <w:r w:rsidRPr="00E84F39">
        <w:t xml:space="preserve">Git </w:t>
      </w:r>
      <w:r w:rsidR="00074856">
        <w:rPr>
          <w:rFonts w:hint="eastAsia"/>
        </w:rPr>
        <w:t>switch</w:t>
      </w:r>
      <w:r w:rsidRPr="00E84F39">
        <w:t xml:space="preserve"> </w:t>
      </w:r>
      <w:r w:rsidRPr="00E84F39">
        <w:t>切换分支</w:t>
      </w:r>
    </w:p>
    <w:p w14:paraId="1EC9B75C" w14:textId="77777777" w:rsidR="0082726C" w:rsidRPr="00E84F39" w:rsidRDefault="0082726C" w:rsidP="0082726C"/>
    <w:p w14:paraId="3B8C18CB" w14:textId="77777777" w:rsidR="0082726C" w:rsidRPr="00E84F39" w:rsidRDefault="0082726C" w:rsidP="0082726C">
      <w:r w:rsidRPr="00E84F39">
        <w:t>推送新的分支到</w:t>
      </w:r>
      <w:r w:rsidRPr="00E84F39">
        <w:t>git hub</w:t>
      </w:r>
      <w:r w:rsidRPr="00E84F39">
        <w:t>上面</w:t>
      </w:r>
    </w:p>
    <w:p w14:paraId="089FEB75" w14:textId="77777777" w:rsidR="0082726C" w:rsidRPr="00E84F39" w:rsidRDefault="0082726C" w:rsidP="0082726C">
      <w:r w:rsidRPr="00E84F39">
        <w:rPr>
          <w:noProof/>
        </w:rPr>
        <w:lastRenderedPageBreak/>
        <w:drawing>
          <wp:inline distT="0" distB="0" distL="0" distR="0" wp14:anchorId="37949BB2" wp14:editId="5B25DCB2">
            <wp:extent cx="5274310" cy="2909570"/>
            <wp:effectExtent l="0" t="0" r="2540" b="5080"/>
            <wp:docPr id="88879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95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9475" w14:textId="77777777" w:rsidR="0082726C" w:rsidRPr="00E84F39" w:rsidRDefault="0082726C" w:rsidP="0082726C"/>
    <w:p w14:paraId="1C044C1C" w14:textId="77777777" w:rsidR="00B53CAA" w:rsidRPr="00E84F39" w:rsidRDefault="00B53CAA" w:rsidP="00074856">
      <w:pPr>
        <w:pStyle w:val="3"/>
      </w:pPr>
      <w:r w:rsidRPr="00E84F39">
        <w:t>如何</w:t>
      </w:r>
      <w:r w:rsidR="00074856">
        <w:rPr>
          <w:rFonts w:hint="eastAsia"/>
        </w:rPr>
        <w:t>基于以往版本</w:t>
      </w:r>
      <w:r w:rsidRPr="00E84F39">
        <w:t>创建分支和使用？</w:t>
      </w:r>
    </w:p>
    <w:p w14:paraId="6BE88E88" w14:textId="77777777" w:rsidR="00B53CAA" w:rsidRPr="00E84F39" w:rsidRDefault="00B53CAA" w:rsidP="00B53CAA">
      <w:r w:rsidRPr="00E84F39">
        <w:t>Git checkout -b   &lt;</w:t>
      </w:r>
      <w:r w:rsidRPr="00E84F39">
        <w:t>分支名称</w:t>
      </w:r>
      <w:r w:rsidRPr="00E84F39">
        <w:t>&gt;    &lt;</w:t>
      </w:r>
      <w:r w:rsidRPr="00E84F39">
        <w:t>哈希值</w:t>
      </w:r>
      <w:r w:rsidRPr="00E84F39">
        <w:t>&gt;</w:t>
      </w:r>
      <w:r w:rsidRPr="00E84F39">
        <w:t>就可以创建一个分支</w:t>
      </w:r>
    </w:p>
    <w:p w14:paraId="53B0F8BB" w14:textId="77777777" w:rsidR="00B53CAA" w:rsidRPr="00E84F39" w:rsidRDefault="00B53CAA" w:rsidP="00B53CAA">
      <w:r w:rsidRPr="00E84F39">
        <w:t>然后你可以在这个分支上面开发。通过</w:t>
      </w:r>
      <w:r w:rsidRPr="00E84F39">
        <w:t>git switch</w:t>
      </w:r>
      <w:r w:rsidRPr="00E84F39">
        <w:t>（</w:t>
      </w:r>
      <w:r w:rsidRPr="00E84F39">
        <w:t>TAB</w:t>
      </w:r>
      <w:r w:rsidRPr="00E84F39">
        <w:t>通配可以看有哪些分支）切换分支；</w:t>
      </w:r>
    </w:p>
    <w:p w14:paraId="47430B8E" w14:textId="77777777" w:rsidR="00B53CAA" w:rsidRPr="00E84F39" w:rsidRDefault="00B53CAA" w:rsidP="00B53CAA"/>
    <w:p w14:paraId="721F1675" w14:textId="77777777" w:rsidR="007C414F" w:rsidRDefault="007C414F" w:rsidP="007C414F">
      <w:pPr>
        <w:pStyle w:val="3"/>
      </w:pPr>
      <w:bookmarkStart w:id="10" w:name="OLE_LINK1"/>
      <w:r>
        <w:t>G</w:t>
      </w:r>
      <w:r>
        <w:rPr>
          <w:rFonts w:hint="eastAsia"/>
        </w:rPr>
        <w:t>it</w:t>
      </w:r>
      <w:r>
        <w:rPr>
          <w:rFonts w:hint="eastAsia"/>
        </w:rPr>
        <w:t>回退版本</w:t>
      </w:r>
    </w:p>
    <w:p w14:paraId="2DAD7879" w14:textId="77777777" w:rsidR="007C414F" w:rsidRDefault="007C414F" w:rsidP="007C414F">
      <w:r>
        <w:t>G</w:t>
      </w:r>
      <w:r>
        <w:rPr>
          <w:rFonts w:hint="eastAsia"/>
        </w:rPr>
        <w:t xml:space="preserve">it revert -n </w:t>
      </w:r>
    </w:p>
    <w:p w14:paraId="72F37812" w14:textId="77777777" w:rsidR="007C414F" w:rsidRDefault="007C414F" w:rsidP="007C414F">
      <w:r>
        <w:rPr>
          <w:rFonts w:hint="eastAsia"/>
        </w:rPr>
        <w:t>这个操作会将回退版本</w:t>
      </w:r>
      <w:r>
        <w:rPr>
          <w:rFonts w:hint="eastAsia"/>
        </w:rPr>
        <w:t>merge</w:t>
      </w:r>
      <w:r>
        <w:rPr>
          <w:rFonts w:hint="eastAsia"/>
        </w:rPr>
        <w:t>到目前的版本，如果有冲突，那么需要自行解决，可以理解为将一个过往的版本</w:t>
      </w:r>
      <w:r>
        <w:rPr>
          <w:rFonts w:hint="eastAsia"/>
        </w:rPr>
        <w:t>merge</w:t>
      </w:r>
      <w:r>
        <w:rPr>
          <w:rFonts w:hint="eastAsia"/>
        </w:rPr>
        <w:t>了过来。</w:t>
      </w:r>
    </w:p>
    <w:p w14:paraId="01523AA3" w14:textId="77777777" w:rsidR="007C414F" w:rsidRPr="007C414F" w:rsidRDefault="007C414F" w:rsidP="007C414F">
      <w:r>
        <w:rPr>
          <w:rFonts w:hint="eastAsia"/>
        </w:rPr>
        <w:t>与</w:t>
      </w:r>
      <w:r>
        <w:rPr>
          <w:rFonts w:hint="eastAsia"/>
        </w:rPr>
        <w:t>reset</w:t>
      </w:r>
      <w:r>
        <w:rPr>
          <w:rFonts w:hint="eastAsia"/>
        </w:rPr>
        <w:t>的区别是</w:t>
      </w:r>
      <w:r>
        <w:rPr>
          <w:rFonts w:hint="eastAsia"/>
        </w:rPr>
        <w:t>reset</w:t>
      </w:r>
      <w:r>
        <w:rPr>
          <w:rFonts w:hint="eastAsia"/>
        </w:rPr>
        <w:t>会直接强制回退到以往的版本，而后面的版本通过</w:t>
      </w:r>
      <w:r>
        <w:rPr>
          <w:rFonts w:hint="eastAsia"/>
        </w:rPr>
        <w:t>log</w:t>
      </w:r>
      <w:r>
        <w:rPr>
          <w:rFonts w:hint="eastAsia"/>
        </w:rPr>
        <w:t>无法查询了，可以认为是丢到了回收站，只能通过</w:t>
      </w:r>
      <w:r>
        <w:rPr>
          <w:rFonts w:hint="eastAsia"/>
        </w:rPr>
        <w:t>reflog</w:t>
      </w:r>
      <w:r>
        <w:rPr>
          <w:rFonts w:hint="eastAsia"/>
        </w:rPr>
        <w:t>查看</w:t>
      </w:r>
      <w:r w:rsidR="00615DA5">
        <w:rPr>
          <w:rFonts w:hint="eastAsia"/>
        </w:rPr>
        <w:t>，并且在后续的工作过程中也很容易被彻底丢失掉。</w:t>
      </w:r>
    </w:p>
    <w:p w14:paraId="4AA02880" w14:textId="77777777" w:rsidR="007C414F" w:rsidRDefault="007C414F" w:rsidP="007C414F">
      <w:pPr>
        <w:pStyle w:val="3"/>
      </w:pPr>
      <w:r>
        <w:t>G</w:t>
      </w:r>
      <w:r>
        <w:rPr>
          <w:rFonts w:hint="eastAsia"/>
        </w:rPr>
        <w:t>it</w:t>
      </w:r>
      <w:r>
        <w:rPr>
          <w:rFonts w:hint="eastAsia"/>
        </w:rPr>
        <w:t>回退代码：强制回退</w:t>
      </w:r>
    </w:p>
    <w:p w14:paraId="7D3E938F" w14:textId="77777777" w:rsidR="007C414F" w:rsidRPr="007C414F" w:rsidRDefault="007C414F" w:rsidP="007C414F">
      <w:r>
        <w:t>G</w:t>
      </w:r>
      <w:r>
        <w:rPr>
          <w:rFonts w:hint="eastAsia"/>
        </w:rPr>
        <w:t>it reset</w:t>
      </w:r>
    </w:p>
    <w:p w14:paraId="64AFD12E" w14:textId="77777777" w:rsidR="007C414F" w:rsidRPr="00E84F39" w:rsidRDefault="007C414F" w:rsidP="007C414F">
      <w:r w:rsidRPr="00E84F39">
        <w:t>用</w:t>
      </w:r>
      <w:r w:rsidRPr="00E84F39">
        <w:t xml:space="preserve">git revert -n </w:t>
      </w:r>
      <w:r w:rsidRPr="00E84F39">
        <w:t>有个问题啊，回退的时候是执行的自动</w:t>
      </w:r>
      <w:r w:rsidRPr="00E84F39">
        <w:t>merge</w:t>
      </w:r>
      <w:r w:rsidRPr="00E84F39">
        <w:t>，然后相当于每个文件还需要我手动确认吗？如果我已经确认好了，我想直接回退到某个历史版本呢？</w:t>
      </w:r>
    </w:p>
    <w:bookmarkEnd w:id="10"/>
    <w:p w14:paraId="47F8B1D8" w14:textId="77777777" w:rsidR="007C414F" w:rsidRPr="00E84F39" w:rsidRDefault="007C414F" w:rsidP="007C414F"/>
    <w:p w14:paraId="2ACB8708" w14:textId="77777777" w:rsidR="007C414F" w:rsidRPr="00E84F39" w:rsidRDefault="007C414F" w:rsidP="007C414F">
      <w:r w:rsidRPr="00E84F39">
        <w:rPr>
          <w:noProof/>
        </w:rPr>
        <w:lastRenderedPageBreak/>
        <w:drawing>
          <wp:inline distT="0" distB="0" distL="0" distR="0" wp14:anchorId="73F18A5B" wp14:editId="1455C198">
            <wp:extent cx="5274310" cy="2522855"/>
            <wp:effectExtent l="0" t="0" r="2540" b="0"/>
            <wp:docPr id="1121440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402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1665" w14:textId="77777777" w:rsidR="007C414F" w:rsidRPr="00E84F39" w:rsidRDefault="00390431" w:rsidP="007C414F">
      <w:r>
        <w:t>G</w:t>
      </w:r>
      <w:r>
        <w:rPr>
          <w:rFonts w:hint="eastAsia"/>
        </w:rPr>
        <w:t>it reset</w:t>
      </w:r>
      <w:r>
        <w:rPr>
          <w:rFonts w:hint="eastAsia"/>
        </w:rPr>
        <w:t>一般用于本地修改，确认是完全不要的，需要彻底回退的，就可以使用。</w:t>
      </w:r>
    </w:p>
    <w:p w14:paraId="1A500E64" w14:textId="77777777" w:rsidR="0082726C" w:rsidRPr="00E84F39" w:rsidRDefault="004245A0" w:rsidP="004245A0">
      <w:pPr>
        <w:pStyle w:val="2"/>
      </w:pPr>
      <w:r>
        <w:rPr>
          <w:rFonts w:hint="eastAsia"/>
        </w:rPr>
        <w:t>典型应用场景</w:t>
      </w:r>
    </w:p>
    <w:p w14:paraId="0C44C2CF" w14:textId="77777777" w:rsidR="004245A0" w:rsidRPr="00E84F39" w:rsidRDefault="004245A0" w:rsidP="004245A0">
      <w:pPr>
        <w:pStyle w:val="3"/>
      </w:pPr>
      <w:r>
        <w:rPr>
          <w:rFonts w:hint="eastAsia"/>
        </w:rPr>
        <w:t>应用场景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pull</w:t>
      </w:r>
      <w:r>
        <w:rPr>
          <w:rFonts w:hint="eastAsia"/>
        </w:rPr>
        <w:t>的时候出现冲突</w:t>
      </w:r>
    </w:p>
    <w:p w14:paraId="44F246AE" w14:textId="77777777" w:rsidR="004245A0" w:rsidRDefault="004245A0" w:rsidP="004245A0">
      <w:r w:rsidRPr="00E84F39">
        <w:t>从</w:t>
      </w:r>
      <w:r w:rsidRPr="00E84F39">
        <w:t>remote pull</w:t>
      </w:r>
      <w:r w:rsidRPr="00E84F39">
        <w:t>的时候，如果本地有修改，其实不会覆盖掉，</w:t>
      </w:r>
      <w:r w:rsidRPr="00E84F39">
        <w:t>git</w:t>
      </w:r>
      <w:r w:rsidRPr="00E84F39">
        <w:t>会要求你提交本地的修改到本地仓库的</w:t>
      </w:r>
      <w:r>
        <w:rPr>
          <w:rFonts w:hint="eastAsia"/>
        </w:rPr>
        <w:t>。</w:t>
      </w:r>
    </w:p>
    <w:p w14:paraId="1D8E65FE" w14:textId="77777777" w:rsidR="004245A0" w:rsidRDefault="004245A0" w:rsidP="004245A0">
      <w:r>
        <w:rPr>
          <w:rFonts w:hint="eastAsia"/>
        </w:rPr>
        <w:t>本地有修改但未提交，无法</w:t>
      </w:r>
      <w:r>
        <w:rPr>
          <w:rFonts w:hint="eastAsia"/>
        </w:rPr>
        <w:t>pull</w:t>
      </w:r>
      <w:r>
        <w:rPr>
          <w:rFonts w:hint="eastAsia"/>
        </w:rPr>
        <w:t>，</w:t>
      </w:r>
      <w:r>
        <w:rPr>
          <w:rFonts w:hint="eastAsia"/>
        </w:rPr>
        <w:t>git</w:t>
      </w:r>
      <w:r>
        <w:rPr>
          <w:rFonts w:hint="eastAsia"/>
        </w:rPr>
        <w:t>会报错</w:t>
      </w:r>
    </w:p>
    <w:p w14:paraId="7AEB8082" w14:textId="77777777" w:rsidR="004245A0" w:rsidRPr="00E84F39" w:rsidRDefault="004245A0" w:rsidP="004245A0">
      <w:r>
        <w:rPr>
          <w:rFonts w:hint="eastAsia"/>
        </w:rPr>
        <w:t>本地有修改提交到了本地仓，可以</w:t>
      </w:r>
      <w:r>
        <w:rPr>
          <w:rFonts w:hint="eastAsia"/>
        </w:rPr>
        <w:t>pull</w:t>
      </w:r>
      <w:r>
        <w:rPr>
          <w:rFonts w:hint="eastAsia"/>
        </w:rPr>
        <w:t>，</w:t>
      </w:r>
      <w:r>
        <w:rPr>
          <w:rFonts w:hint="eastAsia"/>
        </w:rPr>
        <w:t>git</w:t>
      </w:r>
      <w:r>
        <w:rPr>
          <w:rFonts w:hint="eastAsia"/>
        </w:rPr>
        <w:t>会自动合并，如下图所示</w:t>
      </w:r>
    </w:p>
    <w:p w14:paraId="37AE071E" w14:textId="77777777" w:rsidR="004245A0" w:rsidRPr="00B64EC5" w:rsidRDefault="004245A0" w:rsidP="004245A0"/>
    <w:p w14:paraId="2A53E889" w14:textId="77777777" w:rsidR="004245A0" w:rsidRPr="00E84F39" w:rsidRDefault="004245A0" w:rsidP="004245A0">
      <w:r w:rsidRPr="00E84F39">
        <w:rPr>
          <w:noProof/>
        </w:rPr>
        <w:drawing>
          <wp:inline distT="0" distB="0" distL="0" distR="0" wp14:anchorId="7C0CCC5D" wp14:editId="1208F7E9">
            <wp:extent cx="5274310" cy="2909570"/>
            <wp:effectExtent l="0" t="0" r="2540" b="5080"/>
            <wp:docPr id="2104963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632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930D" w14:textId="77777777" w:rsidR="004245A0" w:rsidRPr="00E84F39" w:rsidRDefault="004245A0" w:rsidP="004245A0"/>
    <w:p w14:paraId="2D725E46" w14:textId="77777777" w:rsidR="00A3063B" w:rsidRDefault="00A3063B" w:rsidP="004245A0"/>
    <w:p w14:paraId="17976359" w14:textId="77777777" w:rsidR="004073EE" w:rsidRDefault="004073EE" w:rsidP="004245A0">
      <w:r>
        <w:rPr>
          <w:rFonts w:hint="eastAsia"/>
        </w:rPr>
        <w:t>备注：</w:t>
      </w:r>
    </w:p>
    <w:p w14:paraId="25CAFE7D" w14:textId="77777777" w:rsidR="004245A0" w:rsidRPr="00E84F39" w:rsidRDefault="004245A0" w:rsidP="004245A0">
      <w:r w:rsidRPr="00E84F39">
        <w:t>如果本地仓库和远程仓库冲突，</w:t>
      </w:r>
      <w:r w:rsidR="00A3063B">
        <w:rPr>
          <w:rFonts w:hint="eastAsia"/>
        </w:rPr>
        <w:t>你</w:t>
      </w:r>
      <w:r w:rsidRPr="00E84F39">
        <w:t>也无法提交到远程仓，这个时候你必须处理掉冲突</w:t>
      </w:r>
      <w:r w:rsidR="00BB25AF">
        <w:rPr>
          <w:rFonts w:hint="eastAsia"/>
        </w:rPr>
        <w:t>，强制提交则会报错如下</w:t>
      </w:r>
    </w:p>
    <w:p w14:paraId="7791BAE1" w14:textId="77777777" w:rsidR="004245A0" w:rsidRPr="00E84F39" w:rsidRDefault="004245A0" w:rsidP="004245A0"/>
    <w:p w14:paraId="2CBB2FCB" w14:textId="77777777" w:rsidR="004245A0" w:rsidRPr="00E84F39" w:rsidRDefault="004245A0" w:rsidP="004245A0">
      <w:r w:rsidRPr="00E84F39">
        <w:rPr>
          <w:noProof/>
        </w:rPr>
        <w:lastRenderedPageBreak/>
        <w:drawing>
          <wp:inline distT="0" distB="0" distL="0" distR="0" wp14:anchorId="7D1B5D50" wp14:editId="1DD7C4B2">
            <wp:extent cx="5274310" cy="2909570"/>
            <wp:effectExtent l="0" t="0" r="2540" b="5080"/>
            <wp:docPr id="2107988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882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4182" w14:textId="77777777" w:rsidR="004245A0" w:rsidRPr="00E84F39" w:rsidRDefault="004245A0" w:rsidP="004245A0"/>
    <w:p w14:paraId="444EEBFF" w14:textId="77777777" w:rsidR="004245A0" w:rsidRPr="00E84F39" w:rsidRDefault="00393570" w:rsidP="004245A0">
      <w:r>
        <w:rPr>
          <w:rFonts w:hint="eastAsia"/>
        </w:rPr>
        <w:t>一旦产生冲突了，则</w:t>
      </w:r>
      <w:r>
        <w:rPr>
          <w:rFonts w:hint="eastAsia"/>
        </w:rPr>
        <w:t>git</w:t>
      </w:r>
      <w:r>
        <w:rPr>
          <w:rFonts w:hint="eastAsia"/>
        </w:rPr>
        <w:t>会</w:t>
      </w:r>
      <w:r w:rsidR="004245A0" w:rsidRPr="00E84F39">
        <w:t>显示冲突，分支的名字是</w:t>
      </w:r>
      <w:r w:rsidR="004245A0" w:rsidRPr="00E84F39">
        <w:t>main|MERGING</w:t>
      </w:r>
      <w:r w:rsidR="004245A0" w:rsidRPr="00E84F39">
        <w:t>，不是</w:t>
      </w:r>
      <w:r w:rsidR="004245A0" w:rsidRPr="00E84F39">
        <w:t>main</w:t>
      </w:r>
      <w:r w:rsidR="0070061C">
        <w:rPr>
          <w:rFonts w:hint="eastAsia"/>
        </w:rPr>
        <w:t>，如下图所示</w:t>
      </w:r>
    </w:p>
    <w:p w14:paraId="22C07253" w14:textId="77777777" w:rsidR="004245A0" w:rsidRPr="00E84F39" w:rsidRDefault="004245A0" w:rsidP="004245A0">
      <w:r w:rsidRPr="00E84F39">
        <w:rPr>
          <w:noProof/>
        </w:rPr>
        <w:lastRenderedPageBreak/>
        <w:drawing>
          <wp:inline distT="0" distB="0" distL="0" distR="0" wp14:anchorId="79A1933D" wp14:editId="469A7C4D">
            <wp:extent cx="5274310" cy="5391785"/>
            <wp:effectExtent l="0" t="0" r="2540" b="0"/>
            <wp:docPr id="204355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53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A814" w14:textId="77777777" w:rsidR="004245A0" w:rsidRPr="00E84F39" w:rsidRDefault="004245A0" w:rsidP="004245A0"/>
    <w:p w14:paraId="1DB2DD83" w14:textId="77777777" w:rsidR="004245A0" w:rsidRPr="00E84F39" w:rsidRDefault="004245A0" w:rsidP="004245A0"/>
    <w:p w14:paraId="71E8A0AF" w14:textId="77777777" w:rsidR="004245A0" w:rsidRPr="00E84F39" w:rsidRDefault="004245A0" w:rsidP="004245A0">
      <w:r w:rsidRPr="00E84F39">
        <w:t>这个时候我们处理好冲突，相当于修改了文件，再走一遍</w:t>
      </w:r>
      <w:r w:rsidRPr="00E84F39">
        <w:t>add</w:t>
      </w:r>
      <w:r w:rsidRPr="00E84F39">
        <w:t>，</w:t>
      </w:r>
      <w:r w:rsidRPr="00E84F39">
        <w:t>commit</w:t>
      </w:r>
      <w:r w:rsidRPr="00E84F39">
        <w:t>，</w:t>
      </w:r>
      <w:r w:rsidRPr="00E84F39">
        <w:t>push</w:t>
      </w:r>
      <w:r w:rsidRPr="00E84F39">
        <w:t>的流程</w:t>
      </w:r>
    </w:p>
    <w:p w14:paraId="04695F53" w14:textId="77777777" w:rsidR="004245A0" w:rsidRDefault="004245A0" w:rsidP="004245A0"/>
    <w:p w14:paraId="597AAF78" w14:textId="77777777" w:rsidR="00F3436F" w:rsidRPr="00E84F39" w:rsidRDefault="00F3436F" w:rsidP="00F3436F">
      <w:pPr>
        <w:pStyle w:val="3"/>
      </w:pPr>
      <w:r>
        <w:rPr>
          <w:rFonts w:hint="eastAsia"/>
        </w:rPr>
        <w:t>应用场景：版本</w:t>
      </w:r>
      <w:r w:rsidR="005529D8">
        <w:rPr>
          <w:rFonts w:hint="eastAsia"/>
        </w:rPr>
        <w:t>查看</w:t>
      </w:r>
    </w:p>
    <w:p w14:paraId="52AA70E6" w14:textId="77777777" w:rsidR="004245A0" w:rsidRPr="00E84F39" w:rsidRDefault="004245A0" w:rsidP="004245A0">
      <w:r w:rsidRPr="00E84F39">
        <w:t>找到哈希值，然后</w:t>
      </w:r>
      <w:r w:rsidRPr="00E84F39">
        <w:t>git checkout &lt;</w:t>
      </w:r>
      <w:r w:rsidRPr="00E84F39">
        <w:t>哈希值</w:t>
      </w:r>
      <w:r w:rsidRPr="00E84F39">
        <w:t>&gt;</w:t>
      </w:r>
      <w:r w:rsidRPr="00E84F39">
        <w:t>，这个时候分支会被替换为这个哈希值。</w:t>
      </w:r>
    </w:p>
    <w:p w14:paraId="6FBA0D61" w14:textId="77777777" w:rsidR="004245A0" w:rsidRPr="00E84F39" w:rsidRDefault="004245A0" w:rsidP="004245A0">
      <w:r w:rsidRPr="00E84F39">
        <w:rPr>
          <w:noProof/>
        </w:rPr>
        <w:lastRenderedPageBreak/>
        <w:drawing>
          <wp:inline distT="0" distB="0" distL="0" distR="0" wp14:anchorId="2F9F7A9A" wp14:editId="142F3D9D">
            <wp:extent cx="5274310" cy="5391785"/>
            <wp:effectExtent l="0" t="0" r="2540" b="0"/>
            <wp:docPr id="656730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302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3CAC" w14:textId="77777777" w:rsidR="004245A0" w:rsidRPr="00E84F39" w:rsidRDefault="004245A0" w:rsidP="004245A0"/>
    <w:p w14:paraId="514464D4" w14:textId="77777777" w:rsidR="00D44F57" w:rsidRDefault="00D44F57" w:rsidP="00D44F57">
      <w:pPr>
        <w:pStyle w:val="3"/>
      </w:pPr>
      <w:r>
        <w:rPr>
          <w:rFonts w:hint="eastAsia"/>
        </w:rPr>
        <w:t>应用场景：</w:t>
      </w:r>
      <w:r>
        <w:rPr>
          <w:rFonts w:hint="eastAsia"/>
        </w:rPr>
        <w:t>git</w:t>
      </w:r>
      <w:r>
        <w:rPr>
          <w:rFonts w:hint="eastAsia"/>
        </w:rPr>
        <w:t>回退版本后如何查看丢失的历史</w:t>
      </w:r>
    </w:p>
    <w:p w14:paraId="47DD0AC2" w14:textId="77777777" w:rsidR="004245A0" w:rsidRPr="00E84F39" w:rsidRDefault="004245A0" w:rsidP="004245A0">
      <w:r w:rsidRPr="00E84F39">
        <w:t>如果在回退版本</w:t>
      </w:r>
      <w:r w:rsidRPr="00E84F39">
        <w:t>Rx</w:t>
      </w:r>
      <w:r w:rsidRPr="00E84F39">
        <w:t>后修改再提交，那么原本</w:t>
      </w:r>
      <w:r w:rsidRPr="00E84F39">
        <w:t>Rx</w:t>
      </w:r>
      <w:r w:rsidRPr="00E84F39">
        <w:t>后面的版本就不在了，</w:t>
      </w:r>
      <w:r w:rsidRPr="00E84F39">
        <w:t>git log</w:t>
      </w:r>
      <w:r w:rsidRPr="00E84F39">
        <w:t>就看不到了，但是可以通过</w:t>
      </w:r>
      <w:r w:rsidRPr="00E84F39">
        <w:t>git reflog</w:t>
      </w:r>
      <w:r w:rsidRPr="00E84F39">
        <w:t>在查看所有的提交流程，从而恢复。</w:t>
      </w:r>
    </w:p>
    <w:p w14:paraId="05F283FB" w14:textId="77777777" w:rsidR="004245A0" w:rsidRPr="00E84F39" w:rsidRDefault="004245A0" w:rsidP="004245A0">
      <w:r w:rsidRPr="00E84F39">
        <w:rPr>
          <w:noProof/>
        </w:rPr>
        <w:lastRenderedPageBreak/>
        <w:drawing>
          <wp:inline distT="0" distB="0" distL="0" distR="0" wp14:anchorId="735B7770" wp14:editId="170207DD">
            <wp:extent cx="5274310" cy="5391785"/>
            <wp:effectExtent l="0" t="0" r="2540" b="0"/>
            <wp:docPr id="2090633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336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DCF2" w14:textId="77777777" w:rsidR="004245A0" w:rsidRPr="00E84F39" w:rsidRDefault="004245A0" w:rsidP="004245A0"/>
    <w:p w14:paraId="65D2028F" w14:textId="77777777" w:rsidR="004245A0" w:rsidRPr="00E84F39" w:rsidRDefault="00B53CAA" w:rsidP="00B53CAA">
      <w:pPr>
        <w:pStyle w:val="3"/>
      </w:pPr>
      <w:r>
        <w:rPr>
          <w:rFonts w:hint="eastAsia"/>
        </w:rPr>
        <w:t>应用场景：忽略文件</w:t>
      </w:r>
      <w:r w:rsidR="00894251">
        <w:rPr>
          <w:rFonts w:hint="eastAsia"/>
        </w:rPr>
        <w:t>，部分文件</w:t>
      </w:r>
      <w:r w:rsidR="00894251">
        <w:rPr>
          <w:rFonts w:hint="eastAsia"/>
        </w:rPr>
        <w:t>git</w:t>
      </w:r>
      <w:r w:rsidR="00894251">
        <w:rPr>
          <w:rFonts w:hint="eastAsia"/>
        </w:rPr>
        <w:t>绝对不能上传</w:t>
      </w:r>
      <w:r w:rsidR="00FF442D">
        <w:rPr>
          <w:rFonts w:hint="eastAsia"/>
        </w:rPr>
        <w:t>，协作开发中不上传别人负责的文件</w:t>
      </w:r>
    </w:p>
    <w:p w14:paraId="44B90F33" w14:textId="77777777" w:rsidR="004245A0" w:rsidRPr="00E84F39" w:rsidRDefault="004245A0" w:rsidP="004245A0">
      <w:r w:rsidRPr="00E84F39">
        <w:t>有一个应用场景，两个文件夹，我只负责</w:t>
      </w:r>
      <w:r w:rsidRPr="00E84F39">
        <w:t>dirb</w:t>
      </w:r>
      <w:r w:rsidRPr="00E84F39">
        <w:t>，另外的人负责</w:t>
      </w:r>
      <w:r w:rsidRPr="00E84F39">
        <w:t>dira</w:t>
      </w:r>
      <w:r w:rsidRPr="00E84F39">
        <w:t>，在工作过程中我可能临时修改了</w:t>
      </w:r>
      <w:r w:rsidRPr="00E84F39">
        <w:t>dira</w:t>
      </w:r>
      <w:r w:rsidRPr="00E84F39">
        <w:t>里面的东西，但我想上传的时候无论如何都不要去上传</w:t>
      </w:r>
      <w:r w:rsidRPr="00E84F39">
        <w:t>dira</w:t>
      </w:r>
      <w:r w:rsidRPr="00E84F39">
        <w:t>的内容，应该怎么办？</w:t>
      </w:r>
    </w:p>
    <w:p w14:paraId="0A88FCE9" w14:textId="77777777" w:rsidR="004245A0" w:rsidRPr="00E84F39" w:rsidRDefault="004245A0" w:rsidP="004245A0">
      <w:r w:rsidRPr="00E84F39">
        <w:rPr>
          <w:noProof/>
        </w:rPr>
        <w:lastRenderedPageBreak/>
        <w:drawing>
          <wp:inline distT="0" distB="0" distL="0" distR="0" wp14:anchorId="2B38D920" wp14:editId="3EEE71B3">
            <wp:extent cx="5274310" cy="3966845"/>
            <wp:effectExtent l="0" t="0" r="2540" b="0"/>
            <wp:docPr id="1464088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883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20E7" w14:textId="77777777" w:rsidR="004245A0" w:rsidRPr="00E84F39" w:rsidRDefault="004245A0" w:rsidP="004245A0">
      <w:r w:rsidRPr="00E84F39">
        <w:rPr>
          <w:noProof/>
        </w:rPr>
        <w:drawing>
          <wp:inline distT="0" distB="0" distL="0" distR="0" wp14:anchorId="5C8CA808" wp14:editId="1B172A1A">
            <wp:extent cx="5274310" cy="2909570"/>
            <wp:effectExtent l="0" t="0" r="2540" b="5080"/>
            <wp:docPr id="1174950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509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28D6" w14:textId="77777777" w:rsidR="004245A0" w:rsidRPr="00E84F39" w:rsidRDefault="004245A0" w:rsidP="004245A0">
      <w:r w:rsidRPr="00E84F39">
        <w:rPr>
          <w:noProof/>
        </w:rPr>
        <w:lastRenderedPageBreak/>
        <w:drawing>
          <wp:inline distT="0" distB="0" distL="0" distR="0" wp14:anchorId="62B6F033" wp14:editId="1F29BCAE">
            <wp:extent cx="5274310" cy="2909570"/>
            <wp:effectExtent l="0" t="0" r="2540" b="5080"/>
            <wp:docPr id="59341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133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A1A9" w14:textId="77777777" w:rsidR="004245A0" w:rsidRPr="00E84F39" w:rsidRDefault="004245A0" w:rsidP="004245A0"/>
    <w:p w14:paraId="7ABFBD69" w14:textId="77777777" w:rsidR="004245A0" w:rsidRPr="00E84F39" w:rsidRDefault="00B53CAA" w:rsidP="00B53CAA">
      <w:pPr>
        <w:pStyle w:val="3"/>
      </w:pPr>
      <w:r>
        <w:rPr>
          <w:rFonts w:hint="eastAsia"/>
        </w:rPr>
        <w:t>应用场景：</w:t>
      </w:r>
      <w:r>
        <w:rPr>
          <w:rFonts w:hint="eastAsia"/>
        </w:rPr>
        <w:t>git</w:t>
      </w:r>
      <w:r>
        <w:rPr>
          <w:rFonts w:hint="eastAsia"/>
        </w:rPr>
        <w:t>管理</w:t>
      </w:r>
      <w:r>
        <w:rPr>
          <w:rFonts w:hint="eastAsia"/>
        </w:rPr>
        <w:t>word</w:t>
      </w:r>
      <w:r>
        <w:rPr>
          <w:rFonts w:hint="eastAsia"/>
        </w:rPr>
        <w:t>文档</w:t>
      </w:r>
    </w:p>
    <w:p w14:paraId="28D2705D" w14:textId="77777777" w:rsidR="004245A0" w:rsidRPr="00E84F39" w:rsidRDefault="00B53CAA" w:rsidP="004245A0">
      <w:r>
        <w:rPr>
          <w:rFonts w:hint="eastAsia"/>
        </w:rPr>
        <w:t>经过试验，</w:t>
      </w:r>
      <w:r>
        <w:rPr>
          <w:rFonts w:hint="eastAsia"/>
        </w:rPr>
        <w:t>git</w:t>
      </w:r>
      <w:r w:rsidR="004245A0" w:rsidRPr="00E84F39">
        <w:t>甚至能够上传和下载</w:t>
      </w:r>
      <w:r w:rsidR="004245A0" w:rsidRPr="00E84F39">
        <w:t>word</w:t>
      </w:r>
      <w:r w:rsidR="004245A0" w:rsidRPr="00E84F39">
        <w:t>文档</w:t>
      </w:r>
      <w:r>
        <w:rPr>
          <w:rFonts w:hint="eastAsia"/>
        </w:rPr>
        <w:t>。</w:t>
      </w:r>
    </w:p>
    <w:p w14:paraId="2C2D6625" w14:textId="77777777" w:rsidR="004245A0" w:rsidRPr="0082726C" w:rsidRDefault="004245A0" w:rsidP="004245A0"/>
    <w:p w14:paraId="64B4626B" w14:textId="77777777" w:rsidR="004245A0" w:rsidRDefault="00D53AEC" w:rsidP="00D53AEC">
      <w:pPr>
        <w:pStyle w:val="2"/>
      </w:pPr>
      <w:r>
        <w:rPr>
          <w:rFonts w:hint="eastAsia"/>
        </w:rPr>
        <w:t>其他说明</w:t>
      </w:r>
    </w:p>
    <w:p w14:paraId="77309FEC" w14:textId="77777777" w:rsidR="00D53AEC" w:rsidRPr="00E84F39" w:rsidRDefault="00D53AEC" w:rsidP="00D53AEC">
      <w:pPr>
        <w:pStyle w:val="3"/>
      </w:pPr>
      <w:r>
        <w:rPr>
          <w:rFonts w:hint="eastAsia"/>
        </w:rPr>
        <w:t>说明：</w:t>
      </w:r>
      <w:r>
        <w:rPr>
          <w:rFonts w:hint="eastAsia"/>
        </w:rPr>
        <w:t>git</w:t>
      </w:r>
      <w:r>
        <w:rPr>
          <w:rFonts w:hint="eastAsia"/>
        </w:rPr>
        <w:t>数据传递延时</w:t>
      </w:r>
      <w:r w:rsidR="00943AE7">
        <w:rPr>
          <w:rFonts w:hint="eastAsia"/>
        </w:rPr>
        <w:t>或</w:t>
      </w:r>
      <w:r w:rsidR="00943AE7">
        <w:rPr>
          <w:rFonts w:hint="eastAsia"/>
        </w:rPr>
        <w:t>fatal</w:t>
      </w:r>
      <w:r w:rsidR="00943AE7">
        <w:rPr>
          <w:rFonts w:hint="eastAsia"/>
        </w:rPr>
        <w:t>时可多试几次</w:t>
      </w:r>
    </w:p>
    <w:p w14:paraId="1F742702" w14:textId="77777777" w:rsidR="00D53AEC" w:rsidRPr="00E84F39" w:rsidRDefault="00D53AEC" w:rsidP="00D53AEC">
      <w:r w:rsidRPr="00E84F39">
        <w:t>做实验的时候，马上上传马上下载不行，到达远程库有延时的。要等个半分钟</w:t>
      </w:r>
    </w:p>
    <w:p w14:paraId="46093E62" w14:textId="77777777" w:rsidR="00D53AEC" w:rsidRPr="00E84F39" w:rsidRDefault="00D53AEC" w:rsidP="00D53AEC">
      <w:r w:rsidRPr="00E84F39">
        <w:t>做实验的时候，有遇到</w:t>
      </w:r>
      <w:r w:rsidRPr="00E84F39">
        <w:t>fatal</w:t>
      </w:r>
      <w:r w:rsidRPr="00E84F39">
        <w:t>连接超时，直接重新再发起请求</w:t>
      </w:r>
      <w:r w:rsidRPr="00E84F39">
        <w:t>pull</w:t>
      </w:r>
      <w:r w:rsidRPr="00E84F39">
        <w:t>，或者</w:t>
      </w:r>
      <w:r w:rsidRPr="00E84F39">
        <w:t>push</w:t>
      </w:r>
      <w:r w:rsidRPr="00E84F39">
        <w:t>。有可能连续用的话，该用户访问服务器的优先级变低了。</w:t>
      </w:r>
    </w:p>
    <w:p w14:paraId="6BAB1A74" w14:textId="77777777" w:rsidR="00D53AEC" w:rsidRPr="00E84F39" w:rsidRDefault="00D53AEC" w:rsidP="00D53AEC"/>
    <w:p w14:paraId="1E22C0B7" w14:textId="77777777" w:rsidR="00D53AEC" w:rsidRDefault="00D53AEC" w:rsidP="00D53AEC">
      <w:pPr>
        <w:widowControl/>
        <w:ind w:firstLineChars="0" w:firstLine="0"/>
        <w:jc w:val="left"/>
        <w:rPr>
          <w:kern w:val="0"/>
          <w:sz w:val="20"/>
          <w:szCs w:val="20"/>
        </w:rPr>
      </w:pPr>
    </w:p>
    <w:p w14:paraId="3647E79A" w14:textId="77777777" w:rsidR="00D53AEC" w:rsidRDefault="00D53AEC">
      <w:pPr>
        <w:widowControl/>
        <w:ind w:firstLineChars="0" w:firstLine="0"/>
        <w:jc w:val="left"/>
        <w:rPr>
          <w:kern w:val="0"/>
          <w:sz w:val="20"/>
          <w:szCs w:val="20"/>
        </w:rPr>
      </w:pPr>
    </w:p>
    <w:sectPr w:rsidR="00D53A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9DC18" w14:textId="77777777" w:rsidR="0028563E" w:rsidRDefault="0028563E" w:rsidP="009963DA">
      <w:r>
        <w:separator/>
      </w:r>
    </w:p>
  </w:endnote>
  <w:endnote w:type="continuationSeparator" w:id="0">
    <w:p w14:paraId="4DF5331B" w14:textId="77777777" w:rsidR="0028563E" w:rsidRDefault="0028563E" w:rsidP="00996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F82B6" w14:textId="77777777" w:rsidR="00EB7BBF" w:rsidRDefault="00EB7BBF" w:rsidP="009963DA">
    <w:pPr>
      <w:pStyle w:val="ac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0F596" w14:textId="77777777" w:rsidR="00F45371" w:rsidRDefault="00F45371" w:rsidP="009963DA">
    <w:pPr>
      <w:pStyle w:val="ac"/>
      <w:ind w:firstLine="360"/>
    </w:pPr>
    <w:r>
      <w:rPr>
        <w:rFonts w:hint="eastAsia"/>
      </w:rPr>
      <w:t>第</w:t>
    </w:r>
    <w:r>
      <w:rPr>
        <w:rFonts w:hint="eastAsia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D30EEC">
      <w:rPr>
        <w:noProof/>
      </w:rPr>
      <w:t>5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>
      <w:rPr>
        <w:rFonts w:hint="eastAsia"/>
      </w:rPr>
      <w:t xml:space="preserve"> </w:t>
    </w:r>
    <w:fldSimple w:instr=" NUMPAGES ">
      <w:r w:rsidR="00D30EEC">
        <w:rPr>
          <w:noProof/>
        </w:rPr>
        <w:t>6</w:t>
      </w:r>
    </w:fldSimple>
    <w:r>
      <w:rPr>
        <w:rFonts w:hint="eastAsia"/>
      </w:rPr>
      <w:t xml:space="preserve"> </w:t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82DD2" w14:textId="77777777" w:rsidR="00EB7BBF" w:rsidRDefault="00EB7BBF" w:rsidP="009963DA">
    <w:pPr>
      <w:pStyle w:val="ac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65B94" w14:textId="77777777" w:rsidR="0028563E" w:rsidRDefault="0028563E" w:rsidP="009963DA">
      <w:r>
        <w:separator/>
      </w:r>
    </w:p>
  </w:footnote>
  <w:footnote w:type="continuationSeparator" w:id="0">
    <w:p w14:paraId="034839A2" w14:textId="77777777" w:rsidR="0028563E" w:rsidRDefault="0028563E" w:rsidP="009963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D9C92" w14:textId="77777777" w:rsidR="00EB7BBF" w:rsidRDefault="00EB7BBF" w:rsidP="009963DA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F6DE9" w14:textId="77777777" w:rsidR="00F45371" w:rsidRDefault="00D30EEC" w:rsidP="009963DA">
    <w:pPr>
      <w:pStyle w:val="ab"/>
      <w:ind w:firstLine="360"/>
    </w:pPr>
    <w:r>
      <w:rPr>
        <w:rFonts w:hint="eastAsia"/>
      </w:rPr>
      <w:t xml:space="preserve">                   </w:t>
    </w:r>
    <w:r w:rsidR="00F45371">
      <w:rPr>
        <w:rFonts w:hint="eastAsia"/>
      </w:rPr>
      <w:t xml:space="preserve">             </w:t>
    </w:r>
    <w:r w:rsidR="00F45371" w:rsidRPr="00CB13AF">
      <w:rPr>
        <w:rFonts w:hint="eastAsia"/>
      </w:rPr>
      <w:t xml:space="preserve">     </w:t>
    </w:r>
    <w:r w:rsidR="00F45371">
      <w:rPr>
        <w:rFonts w:hint="eastAsia"/>
      </w:rPr>
      <w:t xml:space="preserve">             </w:t>
    </w:r>
    <w:r w:rsidR="00EB7BBF">
      <w:t>A</w:t>
    </w:r>
    <w:r w:rsidR="00EB7BBF">
      <w:rPr>
        <w:rFonts w:hint="eastAsia"/>
      </w:rPr>
      <w:t>uthor</w:t>
    </w:r>
    <w:r w:rsidR="00EB7BBF">
      <w:rPr>
        <w:rFonts w:hint="eastAsia"/>
      </w:rPr>
      <w:t>：</w:t>
    </w:r>
    <w:r w:rsidR="00EB7BBF">
      <w:t>H</w:t>
    </w:r>
    <w:r w:rsidR="00EB7BBF">
      <w:rPr>
        <w:rFonts w:hint="eastAsia"/>
      </w:rPr>
      <w:t xml:space="preserve">uyf    </w:t>
    </w:r>
    <w:r w:rsidR="009C7342">
      <w:rPr>
        <w:rFonts w:hint="eastAsia"/>
      </w:rPr>
      <w:t>E-</w:t>
    </w:r>
    <w:r w:rsidR="00EB7BBF">
      <w:rPr>
        <w:rFonts w:hint="eastAsia"/>
      </w:rPr>
      <w:t>mail</w:t>
    </w:r>
    <w:r w:rsidR="00EB7BBF">
      <w:rPr>
        <w:rFonts w:hint="eastAsia"/>
      </w:rPr>
      <w:t>：</w:t>
    </w:r>
    <w:r w:rsidR="00EB7BBF">
      <w:rPr>
        <w:rFonts w:hint="eastAsia"/>
      </w:rPr>
      <w:t>1304408845@qq.com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C843E" w14:textId="77777777" w:rsidR="00EB7BBF" w:rsidRDefault="00EB7BBF" w:rsidP="009963DA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2D0F"/>
    <w:multiLevelType w:val="hybridMultilevel"/>
    <w:tmpl w:val="F8348BDA"/>
    <w:lvl w:ilvl="0" w:tplc="18C21676">
      <w:start w:val="1"/>
      <w:numFmt w:val="decimal"/>
      <w:pStyle w:val="0"/>
      <w:lvlText w:val="表 %1"/>
      <w:lvlJc w:val="center"/>
      <w:pPr>
        <w:tabs>
          <w:tab w:val="num" w:pos="840"/>
        </w:tabs>
        <w:ind w:left="840" w:hanging="420"/>
      </w:pPr>
      <w:rPr>
        <w:rFonts w:eastAsia="微软雅黑" w:hint="eastAsia"/>
        <w:b w:val="0"/>
        <w:i w:val="0"/>
        <w:sz w:val="18"/>
        <w:szCs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2541B1E"/>
    <w:multiLevelType w:val="multilevel"/>
    <w:tmpl w:val="FDE25CB0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559"/>
        </w:tabs>
        <w:ind w:left="1559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" w15:restartNumberingAfterBreak="0">
    <w:nsid w:val="25B54FDC"/>
    <w:multiLevelType w:val="hybridMultilevel"/>
    <w:tmpl w:val="FDA8C03C"/>
    <w:lvl w:ilvl="0" w:tplc="7C041A22">
      <w:start w:val="1"/>
      <w:numFmt w:val="bullet"/>
      <w:pStyle w:val="-"/>
      <w:lvlText w:val="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035498281">
    <w:abstractNumId w:val="1"/>
  </w:num>
  <w:num w:numId="2" w16cid:durableId="1028945641">
    <w:abstractNumId w:val="0"/>
  </w:num>
  <w:num w:numId="3" w16cid:durableId="188685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B0"/>
    <w:rsid w:val="00017DA8"/>
    <w:rsid w:val="000204F2"/>
    <w:rsid w:val="00023862"/>
    <w:rsid w:val="00031884"/>
    <w:rsid w:val="00074856"/>
    <w:rsid w:val="00101CE6"/>
    <w:rsid w:val="00123ADE"/>
    <w:rsid w:val="00134C48"/>
    <w:rsid w:val="00154957"/>
    <w:rsid w:val="00173300"/>
    <w:rsid w:val="001A2E15"/>
    <w:rsid w:val="001F0F01"/>
    <w:rsid w:val="001F730F"/>
    <w:rsid w:val="002637B2"/>
    <w:rsid w:val="002842BA"/>
    <w:rsid w:val="0028563E"/>
    <w:rsid w:val="002A3FBE"/>
    <w:rsid w:val="002C514A"/>
    <w:rsid w:val="00305B84"/>
    <w:rsid w:val="00316ED8"/>
    <w:rsid w:val="00333FDF"/>
    <w:rsid w:val="003359D6"/>
    <w:rsid w:val="00347F5C"/>
    <w:rsid w:val="00390431"/>
    <w:rsid w:val="00393570"/>
    <w:rsid w:val="003B133E"/>
    <w:rsid w:val="003B5B4B"/>
    <w:rsid w:val="003C60A3"/>
    <w:rsid w:val="003F10F8"/>
    <w:rsid w:val="003F5C05"/>
    <w:rsid w:val="004073EE"/>
    <w:rsid w:val="004245A0"/>
    <w:rsid w:val="00430859"/>
    <w:rsid w:val="004D41B2"/>
    <w:rsid w:val="004D70D3"/>
    <w:rsid w:val="0050276E"/>
    <w:rsid w:val="005303EE"/>
    <w:rsid w:val="005529D8"/>
    <w:rsid w:val="00573995"/>
    <w:rsid w:val="00615DA5"/>
    <w:rsid w:val="00620824"/>
    <w:rsid w:val="00636F46"/>
    <w:rsid w:val="0064713F"/>
    <w:rsid w:val="00682DC6"/>
    <w:rsid w:val="006A00EA"/>
    <w:rsid w:val="006F672B"/>
    <w:rsid w:val="006F7D96"/>
    <w:rsid w:val="0070061C"/>
    <w:rsid w:val="0074104B"/>
    <w:rsid w:val="0074418E"/>
    <w:rsid w:val="007720AA"/>
    <w:rsid w:val="007C414F"/>
    <w:rsid w:val="007D27E0"/>
    <w:rsid w:val="007D683F"/>
    <w:rsid w:val="007F4309"/>
    <w:rsid w:val="0082726C"/>
    <w:rsid w:val="00827AC2"/>
    <w:rsid w:val="0083460B"/>
    <w:rsid w:val="00846DBB"/>
    <w:rsid w:val="00846DEC"/>
    <w:rsid w:val="00857974"/>
    <w:rsid w:val="00894251"/>
    <w:rsid w:val="008A3F11"/>
    <w:rsid w:val="008C1E35"/>
    <w:rsid w:val="008D0E21"/>
    <w:rsid w:val="008D51B0"/>
    <w:rsid w:val="0093631E"/>
    <w:rsid w:val="00943AE7"/>
    <w:rsid w:val="00983F57"/>
    <w:rsid w:val="009963DA"/>
    <w:rsid w:val="009B5315"/>
    <w:rsid w:val="009C7342"/>
    <w:rsid w:val="00A252E4"/>
    <w:rsid w:val="00A3063B"/>
    <w:rsid w:val="00A90164"/>
    <w:rsid w:val="00AA0DAF"/>
    <w:rsid w:val="00AC391E"/>
    <w:rsid w:val="00AF3240"/>
    <w:rsid w:val="00B53C42"/>
    <w:rsid w:val="00B53CAA"/>
    <w:rsid w:val="00B64EC5"/>
    <w:rsid w:val="00B66965"/>
    <w:rsid w:val="00B732C9"/>
    <w:rsid w:val="00BA24AA"/>
    <w:rsid w:val="00BB25AF"/>
    <w:rsid w:val="00C04DB5"/>
    <w:rsid w:val="00C86407"/>
    <w:rsid w:val="00C87346"/>
    <w:rsid w:val="00C87CC3"/>
    <w:rsid w:val="00CE545C"/>
    <w:rsid w:val="00D126F0"/>
    <w:rsid w:val="00D2574E"/>
    <w:rsid w:val="00D30EEC"/>
    <w:rsid w:val="00D30F95"/>
    <w:rsid w:val="00D44F57"/>
    <w:rsid w:val="00D53AEC"/>
    <w:rsid w:val="00D71480"/>
    <w:rsid w:val="00D90D03"/>
    <w:rsid w:val="00DB6E54"/>
    <w:rsid w:val="00DE513F"/>
    <w:rsid w:val="00E056BA"/>
    <w:rsid w:val="00E152C9"/>
    <w:rsid w:val="00E317C2"/>
    <w:rsid w:val="00EB7BBF"/>
    <w:rsid w:val="00F3436F"/>
    <w:rsid w:val="00F3635E"/>
    <w:rsid w:val="00F45371"/>
    <w:rsid w:val="00F75B0A"/>
    <w:rsid w:val="00FF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1BAB1D"/>
  <w15:chartTrackingRefBased/>
  <w15:docId w15:val="{17A5FA53-9FAE-4839-B69B-E0EB3C7A1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963DA"/>
    <w:pPr>
      <w:widowControl w:val="0"/>
      <w:ind w:firstLineChars="200" w:firstLine="42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9963DA"/>
    <w:pPr>
      <w:keepNext/>
      <w:keepLines/>
      <w:numPr>
        <w:numId w:val="1"/>
      </w:numPr>
      <w:ind w:left="0" w:firstLineChars="0" w:firstLine="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9963DA"/>
    <w:pPr>
      <w:keepNext/>
      <w:keepLines/>
      <w:numPr>
        <w:ilvl w:val="1"/>
        <w:numId w:val="1"/>
      </w:numPr>
      <w:tabs>
        <w:tab w:val="clear" w:pos="992"/>
        <w:tab w:val="num" w:pos="540"/>
      </w:tabs>
      <w:ind w:left="0" w:firstLineChars="0" w:firstLine="0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9963DA"/>
    <w:pPr>
      <w:keepNext/>
      <w:keepLines/>
      <w:numPr>
        <w:ilvl w:val="2"/>
        <w:numId w:val="1"/>
      </w:numPr>
      <w:tabs>
        <w:tab w:val="clear" w:pos="1559"/>
        <w:tab w:val="num" w:pos="540"/>
      </w:tabs>
      <w:ind w:left="0" w:firstLineChars="0" w:firstLine="0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版本号"/>
    <w:basedOn w:val="a"/>
    <w:next w:val="a"/>
    <w:rsid w:val="00D126F0"/>
    <w:pPr>
      <w:jc w:val="center"/>
    </w:pPr>
    <w:rPr>
      <w:rFonts w:ascii="黑体" w:eastAsia="黑体"/>
      <w:b/>
      <w:sz w:val="30"/>
      <w:szCs w:val="30"/>
    </w:rPr>
  </w:style>
  <w:style w:type="paragraph" w:styleId="a4">
    <w:name w:val="Body Text Indent"/>
    <w:basedOn w:val="a"/>
    <w:rsid w:val="00D126F0"/>
    <w:pPr>
      <w:spacing w:after="120"/>
      <w:ind w:leftChars="200" w:left="420"/>
    </w:pPr>
  </w:style>
  <w:style w:type="paragraph" w:styleId="20">
    <w:name w:val="Body Text First Indent 2"/>
    <w:basedOn w:val="a5"/>
    <w:link w:val="21"/>
    <w:rsid w:val="00D126F0"/>
  </w:style>
  <w:style w:type="character" w:customStyle="1" w:styleId="21">
    <w:name w:val="正文文本首行缩进 2 字符"/>
    <w:basedOn w:val="a0"/>
    <w:link w:val="20"/>
    <w:rsid w:val="00D126F0"/>
    <w:rPr>
      <w:rFonts w:eastAsia="宋体"/>
      <w:kern w:val="2"/>
      <w:sz w:val="21"/>
      <w:szCs w:val="24"/>
      <w:lang w:val="en-US" w:eastAsia="zh-CN" w:bidi="ar-SA"/>
    </w:rPr>
  </w:style>
  <w:style w:type="paragraph" w:styleId="TOC1">
    <w:name w:val="toc 1"/>
    <w:basedOn w:val="a"/>
    <w:next w:val="a"/>
    <w:autoRedefine/>
    <w:semiHidden/>
    <w:rsid w:val="00D126F0"/>
  </w:style>
  <w:style w:type="paragraph" w:styleId="TOC2">
    <w:name w:val="toc 2"/>
    <w:basedOn w:val="a"/>
    <w:next w:val="a"/>
    <w:autoRedefine/>
    <w:semiHidden/>
    <w:rsid w:val="00D126F0"/>
    <w:pPr>
      <w:ind w:leftChars="200" w:left="420"/>
    </w:pPr>
  </w:style>
  <w:style w:type="paragraph" w:styleId="TOC3">
    <w:name w:val="toc 3"/>
    <w:basedOn w:val="a"/>
    <w:next w:val="a"/>
    <w:autoRedefine/>
    <w:semiHidden/>
    <w:rsid w:val="00D126F0"/>
    <w:pPr>
      <w:ind w:leftChars="400" w:left="840"/>
    </w:pPr>
  </w:style>
  <w:style w:type="character" w:styleId="a6">
    <w:name w:val="Hyperlink"/>
    <w:basedOn w:val="a0"/>
    <w:rsid w:val="00D126F0"/>
    <w:rPr>
      <w:color w:val="0000FF"/>
      <w:u w:val="single"/>
    </w:rPr>
  </w:style>
  <w:style w:type="paragraph" w:styleId="a7">
    <w:name w:val="table of figures"/>
    <w:basedOn w:val="a"/>
    <w:next w:val="a"/>
    <w:semiHidden/>
    <w:rsid w:val="00D126F0"/>
    <w:pPr>
      <w:ind w:leftChars="200" w:left="200" w:hangingChars="200" w:hanging="200"/>
    </w:pPr>
  </w:style>
  <w:style w:type="paragraph" w:styleId="a5">
    <w:name w:val="Body Text"/>
    <w:basedOn w:val="a"/>
    <w:rsid w:val="00D126F0"/>
    <w:pPr>
      <w:spacing w:after="120"/>
    </w:pPr>
  </w:style>
  <w:style w:type="table" w:styleId="a8">
    <w:name w:val="Table Grid"/>
    <w:basedOn w:val="a1"/>
    <w:semiHidden/>
    <w:rsid w:val="00D126F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qFormat/>
    <w:rsid w:val="00D126F0"/>
    <w:rPr>
      <w:rFonts w:ascii="Arial" w:eastAsia="黑体" w:hAnsi="Arial" w:cs="Arial"/>
      <w:sz w:val="20"/>
      <w:szCs w:val="20"/>
    </w:rPr>
  </w:style>
  <w:style w:type="paragraph" w:styleId="aa">
    <w:name w:val="Document Map"/>
    <w:basedOn w:val="a"/>
    <w:semiHidden/>
    <w:rsid w:val="00D126F0"/>
    <w:pPr>
      <w:shd w:val="clear" w:color="auto" w:fill="000080"/>
    </w:pPr>
  </w:style>
  <w:style w:type="paragraph" w:styleId="ab">
    <w:name w:val="header"/>
    <w:basedOn w:val="a"/>
    <w:rsid w:val="00D714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footer"/>
    <w:basedOn w:val="a"/>
    <w:rsid w:val="00D714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-">
    <w:name w:val="标题-文档前言"/>
    <w:basedOn w:val="1"/>
    <w:next w:val="20"/>
    <w:rsid w:val="0074104B"/>
    <w:pPr>
      <w:numPr>
        <w:numId w:val="3"/>
      </w:numPr>
      <w:spacing w:beforeLines="100" w:before="100" w:afterLines="100" w:after="100"/>
      <w:jc w:val="left"/>
    </w:pPr>
    <w:rPr>
      <w:rFonts w:ascii="黑体" w:eastAsia="黑体" w:hAnsi="宋体"/>
      <w:spacing w:val="20"/>
      <w:sz w:val="32"/>
      <w:szCs w:val="32"/>
    </w:rPr>
  </w:style>
  <w:style w:type="paragraph" w:customStyle="1" w:styleId="0">
    <w:name w:val="表格名称 0"/>
    <w:basedOn w:val="a"/>
    <w:next w:val="a"/>
    <w:rsid w:val="0074104B"/>
    <w:pPr>
      <w:numPr>
        <w:numId w:val="2"/>
      </w:numPr>
      <w:spacing w:beforeLines="30" w:before="93"/>
      <w:jc w:val="center"/>
    </w:pPr>
    <w:rPr>
      <w:rFonts w:eastAsia="微软雅黑"/>
      <w:sz w:val="18"/>
      <w:szCs w:val="18"/>
    </w:rPr>
  </w:style>
  <w:style w:type="paragraph" w:styleId="ad">
    <w:name w:val="List Paragraph"/>
    <w:basedOn w:val="a"/>
    <w:uiPriority w:val="34"/>
    <w:qFormat/>
    <w:rsid w:val="0093631E"/>
  </w:style>
  <w:style w:type="character" w:styleId="ae">
    <w:name w:val="Emphasis"/>
    <w:aliases w:val="表格"/>
    <w:qFormat/>
    <w:rsid w:val="000204F2"/>
  </w:style>
  <w:style w:type="paragraph" w:styleId="af">
    <w:name w:val="Title"/>
    <w:basedOn w:val="a"/>
    <w:next w:val="a"/>
    <w:link w:val="af0"/>
    <w:qFormat/>
    <w:rsid w:val="007F430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0">
    <w:name w:val="标题 字符"/>
    <w:basedOn w:val="a0"/>
    <w:link w:val="af"/>
    <w:rsid w:val="007F430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2C514A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.SY-202402051059\Desktop\&#25105;&#30340;github\&#25216;&#26415;&#25991;&#26723;\&#25216;&#26415;&#25991;&#26723;&#65306;git&#20351;&#29992;&#25945;&#31243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技术文档：git使用教程</Template>
  <TotalTime>20</TotalTime>
  <Pages>13</Pages>
  <Words>1151</Words>
  <Characters>1532</Characters>
  <Application>Microsoft Office Word</Application>
  <DocSecurity>0</DocSecurity>
  <Lines>139</Lines>
  <Paragraphs>111</Paragraphs>
  <ScaleCrop>false</ScaleCrop>
  <Company>Chinese ORG</Company>
  <LinksUpToDate>false</LinksUpToDate>
  <CharactersWithSpaces>2572</CharactersWithSpaces>
  <SharedDoc>false</SharedDoc>
  <HLinks>
    <vt:vector size="102" baseType="variant">
      <vt:variant>
        <vt:i4>1245240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_Toc238375513</vt:lpwstr>
      </vt:variant>
      <vt:variant>
        <vt:i4>1245240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_Toc238375512</vt:lpwstr>
      </vt:variant>
      <vt:variant>
        <vt:i4>1245240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_Toc238375511</vt:lpwstr>
      </vt:variant>
      <vt:variant>
        <vt:i4>1245240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_Toc238375510</vt:lpwstr>
      </vt:variant>
      <vt:variant>
        <vt:i4>1179704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_Toc238375509</vt:lpwstr>
      </vt:variant>
      <vt:variant>
        <vt:i4>1179704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_Toc238375508</vt:lpwstr>
      </vt:variant>
      <vt:variant>
        <vt:i4>1179704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_Toc238375507</vt:lpwstr>
      </vt:variant>
      <vt:variant>
        <vt:i4>1179704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_Toc238375506</vt:lpwstr>
      </vt:variant>
      <vt:variant>
        <vt:i4>1179704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_Toc238375505</vt:lpwstr>
      </vt:variant>
      <vt:variant>
        <vt:i4>1179704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_Toc238375504</vt:lpwstr>
      </vt:variant>
      <vt:variant>
        <vt:i4>1179704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_Toc238375503</vt:lpwstr>
      </vt:variant>
      <vt:variant>
        <vt:i4>1179704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_Toc238375502</vt:lpwstr>
      </vt:variant>
      <vt:variant>
        <vt:i4>1179704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_Toc238375501</vt:lpwstr>
      </vt:variant>
      <vt:variant>
        <vt:i4>1179704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_Toc238375500</vt:lpwstr>
      </vt:variant>
      <vt:variant>
        <vt:i4>1769529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_Toc238375499</vt:lpwstr>
      </vt:variant>
      <vt:variant>
        <vt:i4>1769529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_Toc238375498</vt:lpwstr>
      </vt:variant>
      <vt:variant>
        <vt:i4>1769529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_Toc238375497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输 入 文 档 名 称</dc:title>
  <dc:subject/>
  <dc:creator>Administrator</dc:creator>
  <cp:keywords/>
  <dc:description/>
  <cp:lastModifiedBy>yufan hu</cp:lastModifiedBy>
  <cp:revision>6</cp:revision>
  <dcterms:created xsi:type="dcterms:W3CDTF">2026-04-05T04:27:00Z</dcterms:created>
  <dcterms:modified xsi:type="dcterms:W3CDTF">2026-04-05T04:48:00Z</dcterms:modified>
</cp:coreProperties>
</file>